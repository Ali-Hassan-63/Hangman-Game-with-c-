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D6CD" w14:textId="379F173C" w:rsidR="00C6554A" w:rsidRPr="008B5277" w:rsidRDefault="007A6F7F"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6D4B30FC" wp14:editId="04B41160">
            <wp:extent cx="4440742" cy="4008120"/>
            <wp:effectExtent l="0" t="0" r="0" b="0"/>
            <wp:docPr id="142424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601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446009" cy="4012874"/>
                    </a:xfrm>
                    <a:prstGeom prst="rect">
                      <a:avLst/>
                    </a:prstGeom>
                  </pic:spPr>
                </pic:pic>
              </a:graphicData>
            </a:graphic>
          </wp:inline>
        </w:drawing>
      </w:r>
    </w:p>
    <w:bookmarkEnd w:id="0"/>
    <w:bookmarkEnd w:id="1"/>
    <w:bookmarkEnd w:id="2"/>
    <w:bookmarkEnd w:id="3"/>
    <w:bookmarkEnd w:id="4"/>
    <w:p w14:paraId="1907B660" w14:textId="77777777" w:rsidR="00EE30E9" w:rsidRDefault="00EE30E9" w:rsidP="00C6554A">
      <w:pPr>
        <w:pStyle w:val="Title"/>
      </w:pPr>
    </w:p>
    <w:p w14:paraId="143317F8" w14:textId="57EC4ECD" w:rsidR="00C6554A" w:rsidRDefault="00EE30E9" w:rsidP="00C6554A">
      <w:pPr>
        <w:pStyle w:val="Title"/>
      </w:pPr>
      <w:r>
        <w:t>Hangman game</w:t>
      </w:r>
    </w:p>
    <w:p w14:paraId="3FF02D07" w14:textId="5C325CE7" w:rsidR="00EE30E9" w:rsidRDefault="00EE30E9" w:rsidP="00EE30E9">
      <w:pPr>
        <w:pStyle w:val="Subtitle"/>
      </w:pPr>
      <w:r>
        <w:t>Cp theory project – spring 2024</w:t>
      </w:r>
    </w:p>
    <w:p w14:paraId="3F68E2A7" w14:textId="36A55D25" w:rsidR="00EE30E9" w:rsidRPr="00EE30E9" w:rsidRDefault="00EE30E9" w:rsidP="00EE30E9">
      <w:pPr>
        <w:pStyle w:val="ContactInfo"/>
        <w:jc w:val="left"/>
        <w:rPr>
          <w:b/>
          <w:color w:val="00A0B8" w:themeColor="accent1"/>
        </w:rPr>
      </w:pPr>
      <w:r w:rsidRPr="00EE30E9">
        <w:rPr>
          <w:b/>
          <w:color w:val="00A0B8" w:themeColor="accent1"/>
        </w:rPr>
        <w:t xml:space="preserve">Group Members: </w:t>
      </w:r>
    </w:p>
    <w:p w14:paraId="00F33182" w14:textId="543ACFDD" w:rsidR="00EE30E9" w:rsidRDefault="00EE30E9" w:rsidP="00EE30E9">
      <w:pPr>
        <w:pStyle w:val="ContactInfo"/>
        <w:numPr>
          <w:ilvl w:val="0"/>
          <w:numId w:val="19"/>
        </w:numPr>
        <w:jc w:val="left"/>
      </w:pPr>
      <w:r>
        <w:t>Sana Ali     | 01-134241-042</w:t>
      </w:r>
    </w:p>
    <w:p w14:paraId="7F93890E" w14:textId="763B1098" w:rsidR="00EE30E9" w:rsidRDefault="00EE30E9" w:rsidP="00EE30E9">
      <w:pPr>
        <w:pStyle w:val="ContactInfo"/>
        <w:numPr>
          <w:ilvl w:val="0"/>
          <w:numId w:val="19"/>
        </w:numPr>
        <w:jc w:val="left"/>
      </w:pPr>
      <w:r>
        <w:t>Ali Hassan |</w:t>
      </w:r>
      <w:r w:rsidR="007A6F7F">
        <w:t xml:space="preserve"> 01-134241-043</w:t>
      </w:r>
    </w:p>
    <w:p w14:paraId="07D0317D" w14:textId="59074F11" w:rsidR="00EE30E9" w:rsidRDefault="00EE30E9" w:rsidP="00EE30E9">
      <w:pPr>
        <w:pStyle w:val="ContactInfo"/>
        <w:jc w:val="left"/>
      </w:pPr>
    </w:p>
    <w:p w14:paraId="77800D1C" w14:textId="5C0D1CB5" w:rsidR="00EE30E9" w:rsidRDefault="00EE30E9" w:rsidP="00EE30E9">
      <w:pPr>
        <w:pStyle w:val="ContactInfo"/>
        <w:jc w:val="left"/>
      </w:pPr>
      <w:r w:rsidRPr="00EE30E9">
        <w:rPr>
          <w:b/>
          <w:color w:val="00A0B8" w:themeColor="accent1"/>
        </w:rPr>
        <w:t>Submitted To:</w:t>
      </w:r>
      <w:r w:rsidRPr="00EE30E9">
        <w:rPr>
          <w:color w:val="00A0B8" w:themeColor="accent1"/>
        </w:rPr>
        <w:t xml:space="preserve">          </w:t>
      </w:r>
      <w:r>
        <w:t>Sir Sohail Mohammad</w:t>
      </w:r>
    </w:p>
    <w:p w14:paraId="0683F2F2" w14:textId="288FE3D8" w:rsidR="00EE30E9" w:rsidRDefault="00EE30E9" w:rsidP="00EE30E9">
      <w:pPr>
        <w:pStyle w:val="ContactInfo"/>
        <w:jc w:val="left"/>
      </w:pPr>
      <w:r w:rsidRPr="00EE30E9">
        <w:rPr>
          <w:b/>
          <w:color w:val="00A0B8" w:themeColor="accent1"/>
        </w:rPr>
        <w:t>Submission Date:</w:t>
      </w:r>
      <w:r w:rsidRPr="00EE30E9">
        <w:rPr>
          <w:color w:val="00A0B8" w:themeColor="accent1"/>
        </w:rPr>
        <w:t xml:space="preserve">    </w:t>
      </w:r>
      <w:r>
        <w:t>25/05/24</w:t>
      </w:r>
    </w:p>
    <w:p w14:paraId="33249A07" w14:textId="1E35E01A" w:rsidR="00EE30E9" w:rsidRDefault="00EE30E9" w:rsidP="00EE30E9">
      <w:pPr>
        <w:pStyle w:val="ContactInfo"/>
        <w:jc w:val="left"/>
      </w:pPr>
    </w:p>
    <w:p w14:paraId="13E30BF5" w14:textId="00C7F92B" w:rsidR="00EE30E9" w:rsidRDefault="00EE30E9" w:rsidP="00EE30E9">
      <w:pPr>
        <w:pStyle w:val="ContactInfo"/>
        <w:jc w:val="left"/>
      </w:pPr>
      <w:r w:rsidRPr="00EE30E9">
        <w:rPr>
          <w:b/>
          <w:color w:val="00A0B8" w:themeColor="accent1"/>
        </w:rPr>
        <w:t>Department:</w:t>
      </w:r>
      <w:r w:rsidRPr="00EE30E9">
        <w:rPr>
          <w:color w:val="00A0B8" w:themeColor="accent1"/>
        </w:rPr>
        <w:t xml:space="preserve">   </w:t>
      </w:r>
      <w:r>
        <w:t>Computer Science</w:t>
      </w:r>
    </w:p>
    <w:p w14:paraId="12AE95E7" w14:textId="56BF71D7" w:rsidR="00EE30E9" w:rsidRDefault="00EE30E9" w:rsidP="00EE30E9">
      <w:pPr>
        <w:pStyle w:val="ContactInfo"/>
        <w:jc w:val="left"/>
      </w:pPr>
      <w:r w:rsidRPr="00EE30E9">
        <w:rPr>
          <w:b/>
          <w:color w:val="00A0B8" w:themeColor="accent1"/>
        </w:rPr>
        <w:t xml:space="preserve">Class          </w:t>
      </w:r>
      <w:r>
        <w:rPr>
          <w:b/>
          <w:color w:val="00A0B8" w:themeColor="accent1"/>
        </w:rPr>
        <w:t xml:space="preserve">   </w:t>
      </w:r>
      <w:r w:rsidRPr="00EE30E9">
        <w:rPr>
          <w:b/>
          <w:color w:val="00A0B8" w:themeColor="accent1"/>
        </w:rPr>
        <w:t xml:space="preserve">  :</w:t>
      </w:r>
      <w:r>
        <w:t xml:space="preserve">    BS CS 1A</w:t>
      </w:r>
    </w:p>
    <w:p w14:paraId="1569F0D5" w14:textId="0C8D5146" w:rsidR="00616823" w:rsidRPr="008819F3" w:rsidRDefault="00C6554A" w:rsidP="00EE30E9">
      <w:pPr>
        <w:pStyle w:val="ContactInfo"/>
        <w:jc w:val="left"/>
      </w:pPr>
      <w:r>
        <w:br w:type="page"/>
      </w:r>
    </w:p>
    <w:p w14:paraId="52D2173A" w14:textId="60D1EDED" w:rsidR="008819F3" w:rsidRDefault="008819F3" w:rsidP="008819F3">
      <w:pPr>
        <w:rPr>
          <w:b/>
          <w:caps/>
          <w:color w:val="FFFFFF" w:themeColor="background1"/>
          <w:spacing w:val="15"/>
          <w:sz w:val="24"/>
          <w:szCs w:val="22"/>
        </w:rPr>
      </w:pPr>
    </w:p>
    <w:sdt>
      <w:sdtPr>
        <w:rPr>
          <w:caps w:val="0"/>
          <w:color w:val="auto"/>
          <w:spacing w:val="0"/>
          <w:sz w:val="20"/>
          <w:szCs w:val="20"/>
        </w:rPr>
        <w:id w:val="2042246391"/>
        <w:docPartObj>
          <w:docPartGallery w:val="Table of Contents"/>
          <w:docPartUnique/>
        </w:docPartObj>
      </w:sdtPr>
      <w:sdtEndPr>
        <w:rPr>
          <w:b/>
          <w:bCs/>
          <w:noProof/>
        </w:rPr>
      </w:sdtEndPr>
      <w:sdtContent>
        <w:p w14:paraId="79130FD7" w14:textId="36D4A55D" w:rsidR="008819F3" w:rsidRDefault="008819F3">
          <w:pPr>
            <w:pStyle w:val="TOCHeading"/>
          </w:pPr>
          <w:r>
            <w:t>Contents</w:t>
          </w:r>
        </w:p>
        <w:p w14:paraId="6DECFB5B" w14:textId="34872EDA" w:rsidR="00C467A1" w:rsidRDefault="008819F3">
          <w:pPr>
            <w:pStyle w:val="TOC2"/>
            <w:tabs>
              <w:tab w:val="right" w:leader="dot" w:pos="9350"/>
            </w:tabs>
            <w:rPr>
              <w:noProof/>
            </w:rPr>
          </w:pPr>
          <w:r>
            <w:fldChar w:fldCharType="begin"/>
          </w:r>
          <w:r>
            <w:instrText xml:space="preserve"> TOC \o "1-3" \h \z \u </w:instrText>
          </w:r>
          <w:r>
            <w:fldChar w:fldCharType="separate"/>
          </w:r>
          <w:hyperlink w:anchor="_Toc166718537" w:history="1">
            <w:r w:rsidR="00C467A1" w:rsidRPr="0064269F">
              <w:rPr>
                <w:rStyle w:val="Hyperlink"/>
                <w:noProof/>
              </w:rPr>
              <w:t>Abstract</w:t>
            </w:r>
            <w:r w:rsidR="00C467A1">
              <w:rPr>
                <w:noProof/>
                <w:webHidden/>
              </w:rPr>
              <w:tab/>
            </w:r>
            <w:r w:rsidR="00C467A1">
              <w:rPr>
                <w:noProof/>
                <w:webHidden/>
              </w:rPr>
              <w:fldChar w:fldCharType="begin"/>
            </w:r>
            <w:r w:rsidR="00C467A1">
              <w:rPr>
                <w:noProof/>
                <w:webHidden/>
              </w:rPr>
              <w:instrText xml:space="preserve"> PAGEREF _Toc166718537 \h </w:instrText>
            </w:r>
            <w:r w:rsidR="00C467A1">
              <w:rPr>
                <w:noProof/>
                <w:webHidden/>
              </w:rPr>
            </w:r>
            <w:r w:rsidR="00C467A1">
              <w:rPr>
                <w:noProof/>
                <w:webHidden/>
              </w:rPr>
              <w:fldChar w:fldCharType="separate"/>
            </w:r>
            <w:r w:rsidR="00964A7A">
              <w:rPr>
                <w:noProof/>
                <w:webHidden/>
              </w:rPr>
              <w:t>2</w:t>
            </w:r>
            <w:r w:rsidR="00C467A1">
              <w:rPr>
                <w:noProof/>
                <w:webHidden/>
              </w:rPr>
              <w:fldChar w:fldCharType="end"/>
            </w:r>
          </w:hyperlink>
        </w:p>
        <w:p w14:paraId="3773C06E" w14:textId="400A5911" w:rsidR="00C467A1" w:rsidRDefault="00000000">
          <w:pPr>
            <w:pStyle w:val="TOC2"/>
            <w:tabs>
              <w:tab w:val="right" w:leader="dot" w:pos="9350"/>
            </w:tabs>
            <w:rPr>
              <w:noProof/>
            </w:rPr>
          </w:pPr>
          <w:hyperlink w:anchor="_Toc166718538" w:history="1">
            <w:r w:rsidR="00C467A1" w:rsidRPr="0064269F">
              <w:rPr>
                <w:rStyle w:val="Hyperlink"/>
                <w:noProof/>
              </w:rPr>
              <w:t>Introduction</w:t>
            </w:r>
            <w:r w:rsidR="00C467A1">
              <w:rPr>
                <w:noProof/>
                <w:webHidden/>
              </w:rPr>
              <w:tab/>
            </w:r>
            <w:r w:rsidR="00C467A1">
              <w:rPr>
                <w:noProof/>
                <w:webHidden/>
              </w:rPr>
              <w:fldChar w:fldCharType="begin"/>
            </w:r>
            <w:r w:rsidR="00C467A1">
              <w:rPr>
                <w:noProof/>
                <w:webHidden/>
              </w:rPr>
              <w:instrText xml:space="preserve"> PAGEREF _Toc166718538 \h </w:instrText>
            </w:r>
            <w:r w:rsidR="00C467A1">
              <w:rPr>
                <w:noProof/>
                <w:webHidden/>
              </w:rPr>
            </w:r>
            <w:r w:rsidR="00C467A1">
              <w:rPr>
                <w:noProof/>
                <w:webHidden/>
              </w:rPr>
              <w:fldChar w:fldCharType="separate"/>
            </w:r>
            <w:r w:rsidR="00964A7A">
              <w:rPr>
                <w:noProof/>
                <w:webHidden/>
              </w:rPr>
              <w:t>2</w:t>
            </w:r>
            <w:r w:rsidR="00C467A1">
              <w:rPr>
                <w:noProof/>
                <w:webHidden/>
              </w:rPr>
              <w:fldChar w:fldCharType="end"/>
            </w:r>
          </w:hyperlink>
        </w:p>
        <w:p w14:paraId="6EAA04DD" w14:textId="0A370A4B" w:rsidR="00C467A1" w:rsidRDefault="00000000">
          <w:pPr>
            <w:pStyle w:val="TOC2"/>
            <w:tabs>
              <w:tab w:val="right" w:leader="dot" w:pos="9350"/>
            </w:tabs>
            <w:rPr>
              <w:noProof/>
            </w:rPr>
          </w:pPr>
          <w:hyperlink w:anchor="_Toc166718539" w:history="1">
            <w:r w:rsidR="00C467A1" w:rsidRPr="0064269F">
              <w:rPr>
                <w:rStyle w:val="Hyperlink"/>
                <w:noProof/>
              </w:rPr>
              <w:t>Step by step explanation of the code</w:t>
            </w:r>
            <w:r w:rsidR="00C467A1">
              <w:rPr>
                <w:noProof/>
                <w:webHidden/>
              </w:rPr>
              <w:tab/>
            </w:r>
            <w:r w:rsidR="00C467A1">
              <w:rPr>
                <w:noProof/>
                <w:webHidden/>
              </w:rPr>
              <w:fldChar w:fldCharType="begin"/>
            </w:r>
            <w:r w:rsidR="00C467A1">
              <w:rPr>
                <w:noProof/>
                <w:webHidden/>
              </w:rPr>
              <w:instrText xml:space="preserve"> PAGEREF _Toc166718539 \h </w:instrText>
            </w:r>
            <w:r w:rsidR="00C467A1">
              <w:rPr>
                <w:noProof/>
                <w:webHidden/>
              </w:rPr>
            </w:r>
            <w:r w:rsidR="00C467A1">
              <w:rPr>
                <w:noProof/>
                <w:webHidden/>
              </w:rPr>
              <w:fldChar w:fldCharType="separate"/>
            </w:r>
            <w:r w:rsidR="00964A7A">
              <w:rPr>
                <w:noProof/>
                <w:webHidden/>
              </w:rPr>
              <w:t>3</w:t>
            </w:r>
            <w:r w:rsidR="00C467A1">
              <w:rPr>
                <w:noProof/>
                <w:webHidden/>
              </w:rPr>
              <w:fldChar w:fldCharType="end"/>
            </w:r>
          </w:hyperlink>
        </w:p>
        <w:p w14:paraId="0B898860" w14:textId="2077D956" w:rsidR="00C467A1" w:rsidRDefault="00000000">
          <w:pPr>
            <w:pStyle w:val="TOC2"/>
            <w:tabs>
              <w:tab w:val="right" w:leader="dot" w:pos="9350"/>
            </w:tabs>
            <w:rPr>
              <w:noProof/>
            </w:rPr>
          </w:pPr>
          <w:hyperlink w:anchor="_Toc166718540" w:history="1">
            <w:r w:rsidR="00C467A1" w:rsidRPr="0064269F">
              <w:rPr>
                <w:rStyle w:val="Hyperlink"/>
                <w:noProof/>
              </w:rPr>
              <w:t>Evaluation</w:t>
            </w:r>
            <w:r w:rsidR="00C467A1">
              <w:rPr>
                <w:noProof/>
                <w:webHidden/>
              </w:rPr>
              <w:tab/>
            </w:r>
            <w:r w:rsidR="00C467A1">
              <w:rPr>
                <w:noProof/>
                <w:webHidden/>
              </w:rPr>
              <w:fldChar w:fldCharType="begin"/>
            </w:r>
            <w:r w:rsidR="00C467A1">
              <w:rPr>
                <w:noProof/>
                <w:webHidden/>
              </w:rPr>
              <w:instrText xml:space="preserve"> PAGEREF _Toc166718540 \h </w:instrText>
            </w:r>
            <w:r w:rsidR="00C467A1">
              <w:rPr>
                <w:noProof/>
                <w:webHidden/>
              </w:rPr>
            </w:r>
            <w:r w:rsidR="00C467A1">
              <w:rPr>
                <w:noProof/>
                <w:webHidden/>
              </w:rPr>
              <w:fldChar w:fldCharType="separate"/>
            </w:r>
            <w:r w:rsidR="00964A7A">
              <w:rPr>
                <w:noProof/>
                <w:webHidden/>
              </w:rPr>
              <w:t>9</w:t>
            </w:r>
            <w:r w:rsidR="00C467A1">
              <w:rPr>
                <w:noProof/>
                <w:webHidden/>
              </w:rPr>
              <w:fldChar w:fldCharType="end"/>
            </w:r>
          </w:hyperlink>
        </w:p>
        <w:p w14:paraId="3641888B" w14:textId="20A73C47" w:rsidR="00C467A1" w:rsidRDefault="00000000">
          <w:pPr>
            <w:pStyle w:val="TOC2"/>
            <w:tabs>
              <w:tab w:val="right" w:leader="dot" w:pos="9350"/>
            </w:tabs>
            <w:rPr>
              <w:noProof/>
            </w:rPr>
          </w:pPr>
          <w:hyperlink w:anchor="_Toc166718541" w:history="1">
            <w:r w:rsidR="00C467A1" w:rsidRPr="0064269F">
              <w:rPr>
                <w:rStyle w:val="Hyperlink"/>
                <w:noProof/>
              </w:rPr>
              <w:t>Conclusion</w:t>
            </w:r>
            <w:r w:rsidR="00C467A1">
              <w:rPr>
                <w:noProof/>
                <w:webHidden/>
              </w:rPr>
              <w:tab/>
            </w:r>
            <w:r w:rsidR="00C467A1">
              <w:rPr>
                <w:noProof/>
                <w:webHidden/>
              </w:rPr>
              <w:fldChar w:fldCharType="begin"/>
            </w:r>
            <w:r w:rsidR="00C467A1">
              <w:rPr>
                <w:noProof/>
                <w:webHidden/>
              </w:rPr>
              <w:instrText xml:space="preserve"> PAGEREF _Toc166718541 \h </w:instrText>
            </w:r>
            <w:r w:rsidR="00C467A1">
              <w:rPr>
                <w:noProof/>
                <w:webHidden/>
              </w:rPr>
            </w:r>
            <w:r w:rsidR="00C467A1">
              <w:rPr>
                <w:noProof/>
                <w:webHidden/>
              </w:rPr>
              <w:fldChar w:fldCharType="separate"/>
            </w:r>
            <w:r w:rsidR="00964A7A">
              <w:rPr>
                <w:noProof/>
                <w:webHidden/>
              </w:rPr>
              <w:t>12</w:t>
            </w:r>
            <w:r w:rsidR="00C467A1">
              <w:rPr>
                <w:noProof/>
                <w:webHidden/>
              </w:rPr>
              <w:fldChar w:fldCharType="end"/>
            </w:r>
          </w:hyperlink>
        </w:p>
        <w:p w14:paraId="0B2002C8" w14:textId="47EDA18C" w:rsidR="00C467A1" w:rsidRDefault="00000000">
          <w:pPr>
            <w:pStyle w:val="TOC2"/>
            <w:tabs>
              <w:tab w:val="right" w:leader="dot" w:pos="9350"/>
            </w:tabs>
            <w:rPr>
              <w:noProof/>
            </w:rPr>
          </w:pPr>
          <w:hyperlink w:anchor="_Toc166718542" w:history="1">
            <w:r w:rsidR="00C467A1">
              <w:rPr>
                <w:rStyle w:val="Hyperlink"/>
                <w:noProof/>
              </w:rPr>
              <w:t>R</w:t>
            </w:r>
            <w:r w:rsidR="00C467A1" w:rsidRPr="0064269F">
              <w:rPr>
                <w:rStyle w:val="Hyperlink"/>
                <w:noProof/>
              </w:rPr>
              <w:t>efrences</w:t>
            </w:r>
            <w:r w:rsidR="00C467A1">
              <w:rPr>
                <w:noProof/>
                <w:webHidden/>
              </w:rPr>
              <w:tab/>
            </w:r>
            <w:r w:rsidR="00C467A1">
              <w:rPr>
                <w:noProof/>
                <w:webHidden/>
              </w:rPr>
              <w:fldChar w:fldCharType="begin"/>
            </w:r>
            <w:r w:rsidR="00C467A1">
              <w:rPr>
                <w:noProof/>
                <w:webHidden/>
              </w:rPr>
              <w:instrText xml:space="preserve"> PAGEREF _Toc166718542 \h </w:instrText>
            </w:r>
            <w:r w:rsidR="00C467A1">
              <w:rPr>
                <w:noProof/>
                <w:webHidden/>
              </w:rPr>
            </w:r>
            <w:r w:rsidR="00C467A1">
              <w:rPr>
                <w:noProof/>
                <w:webHidden/>
              </w:rPr>
              <w:fldChar w:fldCharType="separate"/>
            </w:r>
            <w:r w:rsidR="00964A7A">
              <w:rPr>
                <w:noProof/>
                <w:webHidden/>
              </w:rPr>
              <w:t>14</w:t>
            </w:r>
            <w:r w:rsidR="00C467A1">
              <w:rPr>
                <w:noProof/>
                <w:webHidden/>
              </w:rPr>
              <w:fldChar w:fldCharType="end"/>
            </w:r>
          </w:hyperlink>
        </w:p>
        <w:p w14:paraId="6B539C05" w14:textId="2A327CDD" w:rsidR="008819F3" w:rsidRDefault="008819F3">
          <w:r>
            <w:rPr>
              <w:b/>
              <w:bCs/>
              <w:noProof/>
            </w:rPr>
            <w:fldChar w:fldCharType="end"/>
          </w:r>
        </w:p>
      </w:sdtContent>
    </w:sdt>
    <w:p w14:paraId="70A17F7A" w14:textId="6D21EB73" w:rsidR="008819F3" w:rsidRDefault="008819F3" w:rsidP="008819F3">
      <w:pPr>
        <w:pStyle w:val="IntenseQuote"/>
      </w:pPr>
    </w:p>
    <w:p w14:paraId="49529775" w14:textId="008946F0" w:rsidR="008819F3" w:rsidRDefault="008819F3" w:rsidP="008819F3"/>
    <w:p w14:paraId="2D731A17" w14:textId="33BCA0FA" w:rsidR="008819F3" w:rsidRDefault="008819F3" w:rsidP="008819F3"/>
    <w:p w14:paraId="667853C6" w14:textId="3132B6EC" w:rsidR="008819F3" w:rsidRDefault="008819F3" w:rsidP="008819F3"/>
    <w:p w14:paraId="01A051C2" w14:textId="7E6D20AB" w:rsidR="008819F3" w:rsidRDefault="008819F3" w:rsidP="008819F3"/>
    <w:p w14:paraId="3B8B2BDF" w14:textId="651ED0AB" w:rsidR="008819F3" w:rsidRDefault="008819F3" w:rsidP="008819F3"/>
    <w:p w14:paraId="6A3814F9" w14:textId="04898108" w:rsidR="008819F3" w:rsidRDefault="008819F3" w:rsidP="008819F3"/>
    <w:p w14:paraId="2A27CAF4" w14:textId="53A1AB36" w:rsidR="008819F3" w:rsidRDefault="008819F3" w:rsidP="008819F3"/>
    <w:p w14:paraId="7C3215C6" w14:textId="287A40FF" w:rsidR="008819F3" w:rsidRDefault="008819F3" w:rsidP="008819F3"/>
    <w:p w14:paraId="751C380C" w14:textId="569F1427" w:rsidR="008819F3" w:rsidRDefault="008819F3" w:rsidP="008819F3"/>
    <w:p w14:paraId="2FD4F64F" w14:textId="17F9FBE2" w:rsidR="008819F3" w:rsidRDefault="008819F3" w:rsidP="008819F3"/>
    <w:p w14:paraId="6C40D601" w14:textId="0E5EDA74" w:rsidR="008819F3" w:rsidRDefault="008819F3" w:rsidP="008819F3"/>
    <w:p w14:paraId="67EF51CE" w14:textId="6322387B" w:rsidR="008819F3" w:rsidRDefault="008819F3" w:rsidP="008819F3"/>
    <w:p w14:paraId="32DDAF0F" w14:textId="7D91AD42" w:rsidR="008819F3" w:rsidRDefault="008819F3" w:rsidP="008819F3"/>
    <w:p w14:paraId="58B0C2DF" w14:textId="1030D5A2" w:rsidR="008819F3" w:rsidRDefault="008819F3" w:rsidP="008819F3"/>
    <w:p w14:paraId="3C805B8D" w14:textId="234516CD" w:rsidR="008819F3" w:rsidRDefault="008819F3" w:rsidP="008819F3"/>
    <w:p w14:paraId="2C888380" w14:textId="0C2994DA" w:rsidR="008819F3" w:rsidRDefault="008819F3" w:rsidP="008819F3"/>
    <w:p w14:paraId="32403062" w14:textId="638CFA7D" w:rsidR="008819F3" w:rsidRDefault="008819F3" w:rsidP="008819F3"/>
    <w:p w14:paraId="6E118307" w14:textId="30DCA6E5" w:rsidR="008819F3" w:rsidRDefault="008819F3" w:rsidP="008819F3"/>
    <w:p w14:paraId="1BFB62B4" w14:textId="6F95920D" w:rsidR="008819F3" w:rsidRPr="003E3249" w:rsidRDefault="008819F3" w:rsidP="008819F3">
      <w:pPr>
        <w:pStyle w:val="Heading2"/>
        <w:rPr>
          <w:b/>
          <w:sz w:val="24"/>
          <w:szCs w:val="24"/>
        </w:rPr>
      </w:pPr>
      <w:bookmarkStart w:id="5" w:name="_Toc166718537"/>
      <w:r w:rsidRPr="003E3249">
        <w:rPr>
          <w:b/>
          <w:sz w:val="24"/>
          <w:szCs w:val="24"/>
        </w:rPr>
        <w:t>Abstract</w:t>
      </w:r>
      <w:bookmarkEnd w:id="5"/>
    </w:p>
    <w:p w14:paraId="5B2A1C0F" w14:textId="5B32A035" w:rsidR="006A3FFF" w:rsidRDefault="006A3FFF" w:rsidP="008819F3">
      <w:pPr>
        <w:rPr>
          <w:caps/>
          <w:spacing w:val="15"/>
        </w:rPr>
      </w:pPr>
    </w:p>
    <w:p w14:paraId="3EDC4385" w14:textId="5C2BDDC3" w:rsidR="006A3FFF" w:rsidRPr="003E3249" w:rsidRDefault="003E3249" w:rsidP="008819F3">
      <w:r w:rsidRPr="003E3249">
        <w:t xml:space="preserve">This report presents an evaluation of a Hangman game implementation using C++. The Hangman game is a classic word-guessing game where players attempt to guess a secret word letter by letter while avoiding losing all their lives, which are a total of 6. </w:t>
      </w:r>
      <w:r>
        <w:t>This report</w:t>
      </w:r>
      <w:r w:rsidRPr="003E3249">
        <w:t xml:space="preserve"> focuses on various aspects of the game's implementation, including game logic, user interaction, random word selection</w:t>
      </w:r>
      <w:r>
        <w:t>, outputs of the game</w:t>
      </w:r>
      <w:r w:rsidRPr="003E3249">
        <w:t>, and code structure. Overall, the Hangman game implementation serves as a practical demonstration of fundamental programming concepts and provides a foundation for exploring further game development skills in C++.</w:t>
      </w:r>
    </w:p>
    <w:p w14:paraId="0DA55689" w14:textId="77777777" w:rsidR="006A3FFF" w:rsidRDefault="006A3FFF" w:rsidP="008819F3">
      <w:pPr>
        <w:rPr>
          <w:caps/>
          <w:spacing w:val="15"/>
        </w:rPr>
      </w:pPr>
    </w:p>
    <w:p w14:paraId="2CDF773A" w14:textId="1804E571" w:rsidR="008819F3" w:rsidRPr="003E3249" w:rsidRDefault="008819F3" w:rsidP="008819F3">
      <w:pPr>
        <w:pStyle w:val="Heading2"/>
        <w:rPr>
          <w:b/>
          <w:sz w:val="24"/>
        </w:rPr>
      </w:pPr>
      <w:bookmarkStart w:id="6" w:name="_Toc166718538"/>
      <w:r w:rsidRPr="003E3249">
        <w:rPr>
          <w:b/>
          <w:sz w:val="24"/>
        </w:rPr>
        <w:t>Introduction</w:t>
      </w:r>
      <w:bookmarkEnd w:id="6"/>
    </w:p>
    <w:p w14:paraId="61049AD4" w14:textId="25CD88B7" w:rsidR="008819F3" w:rsidRPr="00CE6E43" w:rsidRDefault="008819F3" w:rsidP="008819F3">
      <w:r w:rsidRPr="00CE6E43">
        <w:t>The goal of this report is to briefly summarize the idea and basic rules of our Hangman Game that we made as our Computer Programming (Theory) Project.</w:t>
      </w:r>
    </w:p>
    <w:p w14:paraId="6A5E160F" w14:textId="6DB2E200" w:rsidR="008819F3" w:rsidRPr="00CE6E43" w:rsidRDefault="008819F3" w:rsidP="008819F3">
      <w:r w:rsidRPr="00CE6E43">
        <w:t xml:space="preserve">In this game, the computer picks a random secret word from an available list. We will store a list of words using arrays while a random word will be chosen through the srand () function.  The concept of the game is that the player then guesses a letter that they think may appear in the word. </w:t>
      </w:r>
      <w:proofErr w:type="gramStart"/>
      <w:r w:rsidRPr="00CE6E43">
        <w:t>After guessing, the computer</w:t>
      </w:r>
      <w:proofErr w:type="gramEnd"/>
      <w:r w:rsidRPr="00CE6E43">
        <w:t xml:space="preserve"> checks whether the letter appears in the word and either reveals all instances of it (if it exists) or takes away one of the player's lives. The computer then displays the progress that the player has made towards guessing the word. The game continues until either all of the letters have been guessed (and the player wins) or all of the player's lives are used up (and the player loses). In either case, the computer should announce the conclusion and the game should end.</w:t>
      </w:r>
    </w:p>
    <w:p w14:paraId="476AD135" w14:textId="17504574" w:rsidR="006A3FFF" w:rsidRPr="00CE6E43" w:rsidRDefault="006A3FFF" w:rsidP="006A3FFF">
      <w:r w:rsidRPr="00CE6E43">
        <w:t>As we know that the figure of hangman has 6 parts, hence the player will have 6 lives. We will be displaying each of these figures on our window once the letter is guessed and checked by the computer:</w:t>
      </w:r>
    </w:p>
    <w:p w14:paraId="7D853992" w14:textId="3997AC62" w:rsidR="006A3FFF" w:rsidRPr="00CE6E43" w:rsidRDefault="006A3FFF" w:rsidP="006A3FFF">
      <w:r w:rsidRPr="00CE6E43">
        <w:rPr>
          <w:noProof/>
        </w:rPr>
        <w:drawing>
          <wp:inline distT="0" distB="0" distL="0" distR="0" wp14:anchorId="0ABD0525" wp14:editId="40193F89">
            <wp:extent cx="5486400" cy="2867660"/>
            <wp:effectExtent l="0" t="0" r="0" b="889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486400" cy="2867660"/>
                    </a:xfrm>
                    <a:prstGeom prst="rect">
                      <a:avLst/>
                    </a:prstGeom>
                  </pic:spPr>
                </pic:pic>
              </a:graphicData>
            </a:graphic>
          </wp:inline>
        </w:drawing>
      </w:r>
    </w:p>
    <w:p w14:paraId="60A44180" w14:textId="364EA76E" w:rsidR="006A3FFF" w:rsidRPr="00CE6E43" w:rsidRDefault="006A3FFF" w:rsidP="008819F3">
      <w:r w:rsidRPr="00CE6E43">
        <w:t>Thus, if the player guesses the correct word before all the lives are ov</w:t>
      </w:r>
      <w:r w:rsidR="002C47F9">
        <w:t>+</w:t>
      </w:r>
      <w:r w:rsidRPr="00CE6E43">
        <w:t xml:space="preserve">er, the game </w:t>
      </w:r>
      <w:proofErr w:type="gramStart"/>
      <w:r w:rsidRPr="00CE6E43">
        <w:t>terminates</w:t>
      </w:r>
      <w:proofErr w:type="gramEnd"/>
      <w:r w:rsidRPr="00CE6E43">
        <w:t xml:space="preserve"> and a message is shown to the user that they have won as they guessed it right. Similarly, if all the lives are over and the player is still unable to guess our game will terminate and a message will be shown to the user that they have lost along with the correct word that they failed to guess.</w:t>
      </w:r>
    </w:p>
    <w:p w14:paraId="54B1DD88" w14:textId="127994CB" w:rsidR="006A3FFF" w:rsidRPr="003E3249" w:rsidRDefault="006A3FFF" w:rsidP="006A3FFF">
      <w:pPr>
        <w:pStyle w:val="Heading2"/>
        <w:rPr>
          <w:b/>
          <w:sz w:val="24"/>
          <w:szCs w:val="24"/>
        </w:rPr>
      </w:pPr>
      <w:bookmarkStart w:id="7" w:name="_Toc166718539"/>
      <w:r w:rsidRPr="003E3249">
        <w:rPr>
          <w:b/>
          <w:sz w:val="24"/>
          <w:szCs w:val="24"/>
        </w:rPr>
        <w:t>Step by step explanation of the code</w:t>
      </w:r>
      <w:bookmarkEnd w:id="7"/>
    </w:p>
    <w:p w14:paraId="374BBDAB" w14:textId="38DE36FD" w:rsidR="006A3FFF" w:rsidRDefault="006A3FFF" w:rsidP="006A3FFF">
      <w:pPr>
        <w:rPr>
          <w:caps/>
          <w:spacing w:val="15"/>
        </w:rPr>
      </w:pPr>
    </w:p>
    <w:p w14:paraId="3FF060DA" w14:textId="36DD9002" w:rsidR="00B307B5" w:rsidRPr="003E3249" w:rsidRDefault="00B307B5" w:rsidP="006A3FFF">
      <w:pPr>
        <w:rPr>
          <w:caps/>
          <w:spacing w:val="15"/>
          <w:u w:val="single"/>
        </w:rPr>
      </w:pPr>
      <w:r w:rsidRPr="003E3249">
        <w:rPr>
          <w:caps/>
          <w:spacing w:val="15"/>
          <w:u w:val="single"/>
        </w:rPr>
        <w:t>Libraries Used:</w:t>
      </w:r>
    </w:p>
    <w:p w14:paraId="07AEB732" w14:textId="7D2B9F2F" w:rsidR="006A3FFF" w:rsidRDefault="006A3FFF" w:rsidP="006A3FFF">
      <w:r>
        <w:t>Before we start with the explanation of our code, the libraries that we have used are the following:</w:t>
      </w:r>
    </w:p>
    <w:p w14:paraId="0D86D59F" w14:textId="53B51282" w:rsidR="006A3FFF" w:rsidRDefault="006A3FFF" w:rsidP="006A3FFF">
      <w:r w:rsidRPr="006A3FFF">
        <w:rPr>
          <w:noProof/>
        </w:rPr>
        <w:drawing>
          <wp:inline distT="0" distB="0" distL="0" distR="0" wp14:anchorId="56407C02" wp14:editId="03D3140E">
            <wp:extent cx="2331718" cy="731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7177" cy="736370"/>
                    </a:xfrm>
                    <a:prstGeom prst="rect">
                      <a:avLst/>
                    </a:prstGeom>
                  </pic:spPr>
                </pic:pic>
              </a:graphicData>
            </a:graphic>
          </wp:inline>
        </w:drawing>
      </w:r>
    </w:p>
    <w:p w14:paraId="6493F29F" w14:textId="31FE2F5C" w:rsidR="006A3FFF" w:rsidRDefault="006A3FFF" w:rsidP="006A3FFF">
      <w:r>
        <w:t xml:space="preserve">The &lt;iostream&gt; library is used for the input/output operations in </w:t>
      </w:r>
      <w:proofErr w:type="spellStart"/>
      <w:r>
        <w:t>c++</w:t>
      </w:r>
      <w:proofErr w:type="spellEnd"/>
      <w:r>
        <w:t xml:space="preserve">, while </w:t>
      </w:r>
      <w:r w:rsidR="00B307B5">
        <w:t>&lt;</w:t>
      </w:r>
      <w:proofErr w:type="spellStart"/>
      <w:r w:rsidR="00B307B5">
        <w:t>ctime</w:t>
      </w:r>
      <w:proofErr w:type="spellEnd"/>
      <w:r w:rsidR="00B307B5">
        <w:t>&gt; library is used to obtain the current system time. The &lt;</w:t>
      </w:r>
      <w:proofErr w:type="spellStart"/>
      <w:r w:rsidR="00B307B5">
        <w:t>ctime</w:t>
      </w:r>
      <w:proofErr w:type="spellEnd"/>
      <w:r w:rsidR="00B307B5">
        <w:t>&gt; library is used along with &lt;</w:t>
      </w:r>
      <w:proofErr w:type="spellStart"/>
      <w:r w:rsidR="00B307B5">
        <w:t>cstdlib</w:t>
      </w:r>
      <w:proofErr w:type="spellEnd"/>
      <w:r w:rsidR="00B307B5">
        <w:t>&gt; library that gives us srand() function to seed the random number generator. Similarly, the &lt;</w:t>
      </w:r>
      <w:proofErr w:type="spellStart"/>
      <w:r w:rsidR="00B307B5">
        <w:t>string.h</w:t>
      </w:r>
      <w:proofErr w:type="spellEnd"/>
      <w:r w:rsidR="00B307B5">
        <w:t xml:space="preserve">&gt; library is used to get the inbuilt string functions such as </w:t>
      </w:r>
      <w:proofErr w:type="spellStart"/>
      <w:r w:rsidR="00B307B5">
        <w:t>strlen</w:t>
      </w:r>
      <w:proofErr w:type="spellEnd"/>
      <w:r w:rsidR="00B307B5">
        <w:t>().</w:t>
      </w:r>
    </w:p>
    <w:p w14:paraId="7F6BBC2D" w14:textId="7F41B236" w:rsidR="00B307B5" w:rsidRPr="003E3249" w:rsidRDefault="00B307B5" w:rsidP="006A3FFF">
      <w:pPr>
        <w:rPr>
          <w:u w:val="single"/>
        </w:rPr>
      </w:pPr>
      <w:r w:rsidRPr="003E3249">
        <w:rPr>
          <w:u w:val="single"/>
        </w:rPr>
        <w:t>CONSTANT VARIABLES DECLARED BEFORE MAIN FUNCTION:</w:t>
      </w:r>
    </w:p>
    <w:p w14:paraId="165EB3F6" w14:textId="2FB562B3" w:rsidR="00B307B5" w:rsidRDefault="00B307B5" w:rsidP="00B307B5">
      <w:pPr>
        <w:pStyle w:val="ListParagraph"/>
        <w:numPr>
          <w:ilvl w:val="0"/>
          <w:numId w:val="16"/>
        </w:numPr>
      </w:pPr>
      <w:r w:rsidRPr="00B307B5">
        <w:t>const int MAX_LIVES = 6</w:t>
      </w:r>
    </w:p>
    <w:p w14:paraId="5C9839C1" w14:textId="32CF8039" w:rsidR="00CE6E43" w:rsidRDefault="00CE6E43" w:rsidP="00CE6E43">
      <w:pPr>
        <w:pStyle w:val="ListParagraph"/>
      </w:pPr>
      <w:r>
        <w:t>Max lives are basically the 6 chances user gets to guess the word before the game is terminated.</w:t>
      </w:r>
    </w:p>
    <w:p w14:paraId="59F371B4" w14:textId="3CDA9858" w:rsidR="00B307B5" w:rsidRDefault="00B307B5" w:rsidP="00B307B5">
      <w:pPr>
        <w:pStyle w:val="ListParagraph"/>
        <w:numPr>
          <w:ilvl w:val="0"/>
          <w:numId w:val="16"/>
        </w:numPr>
      </w:pPr>
      <w:r>
        <w:t>A 2D array for the list of words we have declared:</w:t>
      </w:r>
    </w:p>
    <w:p w14:paraId="2913305A" w14:textId="45A1ED03" w:rsidR="00B307B5" w:rsidRDefault="00B307B5" w:rsidP="00B307B5">
      <w:pPr>
        <w:pStyle w:val="ListParagraph"/>
      </w:pPr>
      <w:r w:rsidRPr="00B307B5">
        <w:rPr>
          <w:noProof/>
        </w:rPr>
        <w:drawing>
          <wp:inline distT="0" distB="0" distL="0" distR="0" wp14:anchorId="4817A8CA" wp14:editId="1FE248D2">
            <wp:extent cx="3939540" cy="312427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6131" cy="3145362"/>
                    </a:xfrm>
                    <a:prstGeom prst="rect">
                      <a:avLst/>
                    </a:prstGeom>
                  </pic:spPr>
                </pic:pic>
              </a:graphicData>
            </a:graphic>
          </wp:inline>
        </w:drawing>
      </w:r>
    </w:p>
    <w:p w14:paraId="700E53F2" w14:textId="41308D90" w:rsidR="00CE6E43" w:rsidRDefault="00CE6E43" w:rsidP="00CE6E43">
      <w:pPr>
        <w:pStyle w:val="ListParagraph"/>
        <w:numPr>
          <w:ilvl w:val="0"/>
          <w:numId w:val="16"/>
        </w:numPr>
      </w:pPr>
      <w:r>
        <w:t xml:space="preserve">And to find the </w:t>
      </w:r>
      <w:proofErr w:type="spellStart"/>
      <w:r>
        <w:t>numWords</w:t>
      </w:r>
      <w:proofErr w:type="spellEnd"/>
      <w:r>
        <w:t xml:space="preserve"> we use:</w:t>
      </w:r>
    </w:p>
    <w:p w14:paraId="7EB3A606" w14:textId="3EABEDB8" w:rsidR="00CE6E43" w:rsidRDefault="00CE6E43" w:rsidP="00CE6E43">
      <w:pPr>
        <w:pStyle w:val="ListParagraph"/>
      </w:pPr>
      <w:r w:rsidRPr="00CE6E43">
        <w:rPr>
          <w:noProof/>
        </w:rPr>
        <w:drawing>
          <wp:inline distT="0" distB="0" distL="0" distR="0" wp14:anchorId="2283C3E1" wp14:editId="33FE5266">
            <wp:extent cx="4762913" cy="198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913" cy="198137"/>
                    </a:xfrm>
                    <a:prstGeom prst="rect">
                      <a:avLst/>
                    </a:prstGeom>
                  </pic:spPr>
                </pic:pic>
              </a:graphicData>
            </a:graphic>
          </wp:inline>
        </w:drawing>
      </w:r>
    </w:p>
    <w:p w14:paraId="64CB7D70" w14:textId="698C30D9" w:rsidR="00CE6E43" w:rsidRDefault="00CE6E43" w:rsidP="00CE6E43">
      <w:pPr>
        <w:pStyle w:val="ListParagraph"/>
      </w:pPr>
    </w:p>
    <w:p w14:paraId="150A877F" w14:textId="77777777" w:rsidR="00CE6E43" w:rsidRDefault="00CE6E43" w:rsidP="00CE6E43">
      <w:pPr>
        <w:pStyle w:val="ListParagraph"/>
      </w:pPr>
      <w:r>
        <w:t xml:space="preserve">The expression </w:t>
      </w:r>
      <w:proofErr w:type="spellStart"/>
      <w:r>
        <w:t>sizeof</w:t>
      </w:r>
      <w:proofErr w:type="spellEnd"/>
      <w:r>
        <w:t xml:space="preserve">(words) calculates the total size (in bytes) occupied by the entire words array. On the other hand, </w:t>
      </w:r>
      <w:proofErr w:type="spellStart"/>
      <w:r>
        <w:t>sizeof</w:t>
      </w:r>
      <w:proofErr w:type="spellEnd"/>
      <w:r>
        <w:t>(words[0]) calculates the size (in bytes) of an individual element of the words array, which in this case corresponds to a single word string (a char array).</w:t>
      </w:r>
    </w:p>
    <w:p w14:paraId="7ABF9AFA" w14:textId="77777777" w:rsidR="00CE6E43" w:rsidRDefault="00CE6E43" w:rsidP="00CE6E43">
      <w:pPr>
        <w:pStyle w:val="ListParagraph"/>
      </w:pPr>
      <w:r>
        <w:t xml:space="preserve">Thus, by dividing </w:t>
      </w:r>
      <w:proofErr w:type="spellStart"/>
      <w:r>
        <w:t>sizeof</w:t>
      </w:r>
      <w:proofErr w:type="spellEnd"/>
      <w:r>
        <w:t xml:space="preserve">(words) by </w:t>
      </w:r>
      <w:proofErr w:type="spellStart"/>
      <w:r>
        <w:t>sizeof</w:t>
      </w:r>
      <w:proofErr w:type="spellEnd"/>
      <w:r>
        <w:t>(words[0]), we obtain the number of elements (words) present in the words array.</w:t>
      </w:r>
    </w:p>
    <w:p w14:paraId="35DE34F7" w14:textId="77777777" w:rsidR="00CE6E43" w:rsidRDefault="00CE6E43" w:rsidP="00CE6E43">
      <w:pPr>
        <w:pStyle w:val="ListParagraph"/>
      </w:pPr>
    </w:p>
    <w:p w14:paraId="786EFA62" w14:textId="28482821" w:rsidR="00B307B5" w:rsidRPr="003E3249" w:rsidRDefault="00B307B5" w:rsidP="00CE6E43">
      <w:pPr>
        <w:pStyle w:val="ListParagraph"/>
        <w:rPr>
          <w:u w:val="single"/>
        </w:rPr>
      </w:pPr>
      <w:r w:rsidRPr="003E3249">
        <w:rPr>
          <w:u w:val="single"/>
        </w:rPr>
        <w:t>USER DEFINED FUNCTIONS:</w:t>
      </w:r>
    </w:p>
    <w:p w14:paraId="733839F9" w14:textId="4F150A4E" w:rsidR="00CE6E43" w:rsidRDefault="00CE6E43" w:rsidP="00CE6E43">
      <w:pPr>
        <w:pStyle w:val="ListParagraph"/>
      </w:pPr>
    </w:p>
    <w:p w14:paraId="647A8D49" w14:textId="77777777" w:rsidR="00055DFD" w:rsidRDefault="00CE6E43" w:rsidP="00CE6E43">
      <w:pPr>
        <w:pStyle w:val="ListParagraph"/>
        <w:numPr>
          <w:ilvl w:val="0"/>
          <w:numId w:val="18"/>
        </w:numPr>
      </w:pPr>
      <w:r>
        <w:t>Function to create list of words:</w:t>
      </w:r>
    </w:p>
    <w:p w14:paraId="75392E1F" w14:textId="4C8B235A" w:rsidR="00CE6E43" w:rsidRDefault="00055DFD" w:rsidP="00055DFD">
      <w:pPr>
        <w:pStyle w:val="ListParagraph"/>
      </w:pPr>
      <w:r>
        <w:br/>
      </w:r>
      <w:r w:rsidRPr="00055DFD">
        <w:rPr>
          <w:noProof/>
        </w:rPr>
        <w:drawing>
          <wp:inline distT="0" distB="0" distL="0" distR="0" wp14:anchorId="703CF5B2" wp14:editId="6DAAA77F">
            <wp:extent cx="5151566" cy="1333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566" cy="1333616"/>
                    </a:xfrm>
                    <a:prstGeom prst="rect">
                      <a:avLst/>
                    </a:prstGeom>
                  </pic:spPr>
                </pic:pic>
              </a:graphicData>
            </a:graphic>
          </wp:inline>
        </w:drawing>
      </w:r>
    </w:p>
    <w:p w14:paraId="10D81AE0" w14:textId="4D8BBB6C" w:rsidR="00055DFD" w:rsidRDefault="00055DFD" w:rsidP="00055DFD">
      <w:pPr>
        <w:pStyle w:val="ListParagraph"/>
      </w:pPr>
    </w:p>
    <w:p w14:paraId="4963DF15" w14:textId="77777777" w:rsidR="00055DFD" w:rsidRPr="00055DFD" w:rsidRDefault="00055DFD" w:rsidP="00055DFD">
      <w:pPr>
        <w:spacing w:before="0" w:after="0" w:line="240" w:lineRule="auto"/>
        <w:rPr>
          <w:rFonts w:eastAsia="Times New Roman" w:cs="Times New Roman"/>
          <w:lang w:val="en-PK" w:eastAsia="en-PK"/>
        </w:rPr>
      </w:pPr>
      <w:r w:rsidRPr="00055DFD">
        <w:rPr>
          <w:rFonts w:eastAsia="Times New Roman" w:cs="Times New Roman"/>
          <w:lang w:val="en-PK" w:eastAsia="en-PK"/>
        </w:rPr>
        <w:t xml:space="preserve">This function </w:t>
      </w:r>
      <w:proofErr w:type="gramStart"/>
      <w:r w:rsidRPr="00055DFD">
        <w:rPr>
          <w:rFonts w:eastAsia="Times New Roman" w:cs="Times New Roman"/>
          <w:lang w:val="en-PK" w:eastAsia="en-PK"/>
        </w:rPr>
        <w:t>is in charge of</w:t>
      </w:r>
      <w:proofErr w:type="gramEnd"/>
      <w:r w:rsidRPr="00055DFD">
        <w:rPr>
          <w:rFonts w:eastAsia="Times New Roman" w:cs="Times New Roman"/>
          <w:lang w:val="en-PK" w:eastAsia="en-PK"/>
        </w:rPr>
        <w:t xml:space="preserve"> transferring a randomly chosen word into the </w:t>
      </w:r>
      <w:proofErr w:type="spellStart"/>
      <w:r w:rsidRPr="00055DFD">
        <w:rPr>
          <w:rFonts w:eastAsia="Times New Roman" w:cs="Times New Roman"/>
          <w:lang w:val="en-PK" w:eastAsia="en-PK"/>
        </w:rPr>
        <w:t>secretWord</w:t>
      </w:r>
      <w:proofErr w:type="spellEnd"/>
      <w:r w:rsidRPr="00055DFD">
        <w:rPr>
          <w:rFonts w:eastAsia="Times New Roman" w:cs="Times New Roman"/>
          <w:lang w:val="en-PK" w:eastAsia="en-PK"/>
        </w:rPr>
        <w:t xml:space="preserve"> array from the predefined list (words). Based on the current time (</w:t>
      </w:r>
      <w:proofErr w:type="gramStart"/>
      <w:r w:rsidRPr="00055DFD">
        <w:rPr>
          <w:rFonts w:eastAsia="Times New Roman" w:cs="Times New Roman"/>
          <w:lang w:val="en-PK" w:eastAsia="en-PK"/>
        </w:rPr>
        <w:t>time(</w:t>
      </w:r>
      <w:proofErr w:type="gramEnd"/>
      <w:r w:rsidRPr="00055DFD">
        <w:rPr>
          <w:rFonts w:eastAsia="Times New Roman" w:cs="Times New Roman"/>
          <w:lang w:val="en-PK" w:eastAsia="en-PK"/>
        </w:rPr>
        <w:t xml:space="preserve">0)), the random number generator is seeded using the </w:t>
      </w:r>
      <w:proofErr w:type="spellStart"/>
      <w:r w:rsidRPr="00055DFD">
        <w:rPr>
          <w:rFonts w:eastAsia="Times New Roman" w:cs="Times New Roman"/>
          <w:lang w:val="en-PK" w:eastAsia="en-PK"/>
        </w:rPr>
        <w:t>srand</w:t>
      </w:r>
      <w:proofErr w:type="spellEnd"/>
      <w:r w:rsidRPr="00055DFD">
        <w:rPr>
          <w:rFonts w:eastAsia="Times New Roman" w:cs="Times New Roman"/>
          <w:lang w:val="en-PK" w:eastAsia="en-PK"/>
        </w:rPr>
        <w:t>() method. Subsequently, a random index (</w:t>
      </w:r>
      <w:proofErr w:type="spellStart"/>
      <w:r w:rsidRPr="00055DFD">
        <w:rPr>
          <w:rFonts w:eastAsia="Times New Roman" w:cs="Times New Roman"/>
          <w:lang w:val="en-PK" w:eastAsia="en-PK"/>
        </w:rPr>
        <w:t>randomIndex</w:t>
      </w:r>
      <w:proofErr w:type="spellEnd"/>
      <w:r w:rsidRPr="00055DFD">
        <w:rPr>
          <w:rFonts w:eastAsia="Times New Roman" w:cs="Times New Roman"/>
          <w:lang w:val="en-PK" w:eastAsia="en-PK"/>
        </w:rPr>
        <w:t xml:space="preserve">) is generated within the words array's range, and characters from the chosen word are successively copied into </w:t>
      </w:r>
      <w:proofErr w:type="spellStart"/>
      <w:r w:rsidRPr="00055DFD">
        <w:rPr>
          <w:rFonts w:eastAsia="Times New Roman" w:cs="Times New Roman"/>
          <w:lang w:val="en-PK" w:eastAsia="en-PK"/>
        </w:rPr>
        <w:t>secretWord</w:t>
      </w:r>
      <w:proofErr w:type="spellEnd"/>
      <w:r w:rsidRPr="00055DFD">
        <w:rPr>
          <w:rFonts w:eastAsia="Times New Roman" w:cs="Times New Roman"/>
          <w:lang w:val="en-PK" w:eastAsia="en-PK"/>
        </w:rPr>
        <w:t xml:space="preserve"> until they reach the null terminator ('\0'), guaranteeing the string's proper termination.</w:t>
      </w:r>
    </w:p>
    <w:p w14:paraId="04A1F2FB" w14:textId="77777777" w:rsidR="00055DFD" w:rsidRDefault="00055DFD" w:rsidP="00055DFD">
      <w:pPr>
        <w:pStyle w:val="ListParagraph"/>
      </w:pPr>
    </w:p>
    <w:p w14:paraId="086C3C48" w14:textId="4AE58B73" w:rsidR="00CE6E43" w:rsidRDefault="00CE6E43" w:rsidP="00CE6E43">
      <w:pPr>
        <w:pStyle w:val="ListParagraph"/>
        <w:numPr>
          <w:ilvl w:val="0"/>
          <w:numId w:val="18"/>
        </w:numPr>
      </w:pPr>
      <w:r>
        <w:t>Function to display the final outcome of the game:</w:t>
      </w:r>
    </w:p>
    <w:p w14:paraId="6323A04E" w14:textId="68C9AEE5" w:rsidR="00055DFD" w:rsidRDefault="00055DFD" w:rsidP="00055DFD">
      <w:pPr>
        <w:pStyle w:val="ListParagraph"/>
      </w:pPr>
    </w:p>
    <w:p w14:paraId="20F5521B" w14:textId="6FBDCB40" w:rsidR="00055DFD" w:rsidRDefault="00055DFD" w:rsidP="00055DFD">
      <w:pPr>
        <w:pStyle w:val="ListParagraph"/>
      </w:pPr>
      <w:r w:rsidRPr="00055DFD">
        <w:rPr>
          <w:noProof/>
        </w:rPr>
        <w:drawing>
          <wp:inline distT="0" distB="0" distL="0" distR="0" wp14:anchorId="27CDB995" wp14:editId="79CE768D">
            <wp:extent cx="5943600" cy="938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38530"/>
                    </a:xfrm>
                    <a:prstGeom prst="rect">
                      <a:avLst/>
                    </a:prstGeom>
                  </pic:spPr>
                </pic:pic>
              </a:graphicData>
            </a:graphic>
          </wp:inline>
        </w:drawing>
      </w:r>
    </w:p>
    <w:p w14:paraId="7C8F2742" w14:textId="12F453C6" w:rsidR="00055DFD" w:rsidRPr="00055DFD" w:rsidRDefault="00055DFD" w:rsidP="00055DFD">
      <w:pPr>
        <w:spacing w:before="0" w:after="0" w:line="240" w:lineRule="auto"/>
        <w:rPr>
          <w:rFonts w:eastAsia="Times New Roman" w:cs="Times New Roman"/>
          <w:lang w:val="en-PK" w:eastAsia="en-PK"/>
        </w:rPr>
      </w:pPr>
      <w:r w:rsidRPr="00055DFD">
        <w:rPr>
          <w:rFonts w:eastAsia="Times New Roman" w:cs="Times New Roman"/>
          <w:lang w:val="en-PK" w:eastAsia="en-PK"/>
        </w:rPr>
        <w:t xml:space="preserve">When the game is over, this function is used to show the result. It takes three </w:t>
      </w:r>
      <w:proofErr w:type="spellStart"/>
      <w:r w:rsidRPr="00055DFD">
        <w:rPr>
          <w:rFonts w:eastAsia="Times New Roman" w:cs="Times New Roman"/>
          <w:lang w:val="en-PK" w:eastAsia="en-PK"/>
        </w:rPr>
        <w:t>paramteres</w:t>
      </w:r>
      <w:proofErr w:type="spellEnd"/>
      <w:r w:rsidRPr="00055DFD">
        <w:rPr>
          <w:rFonts w:eastAsia="Times New Roman" w:cs="Times New Roman"/>
          <w:lang w:val="en-PK" w:eastAsia="en-PK"/>
        </w:rPr>
        <w:t xml:space="preserve">: lives, </w:t>
      </w:r>
      <w:proofErr w:type="spellStart"/>
      <w:r w:rsidRPr="00055DFD">
        <w:rPr>
          <w:rFonts w:eastAsia="Times New Roman" w:cs="Times New Roman"/>
          <w:lang w:val="en-PK" w:eastAsia="en-PK"/>
        </w:rPr>
        <w:t>secretWord</w:t>
      </w:r>
      <w:proofErr w:type="spellEnd"/>
      <w:r w:rsidRPr="00055DFD">
        <w:rPr>
          <w:rFonts w:eastAsia="Times New Roman" w:cs="Times New Roman"/>
          <w:lang w:val="en-PK" w:eastAsia="en-PK"/>
        </w:rPr>
        <w:t xml:space="preserve">, and </w:t>
      </w:r>
      <w:proofErr w:type="spellStart"/>
      <w:r w:rsidRPr="00055DFD">
        <w:rPr>
          <w:rFonts w:eastAsia="Times New Roman" w:cs="Times New Roman"/>
          <w:lang w:val="en-PK" w:eastAsia="en-PK"/>
        </w:rPr>
        <w:t>playerName</w:t>
      </w:r>
      <w:proofErr w:type="spellEnd"/>
      <w:r w:rsidRPr="00055DFD">
        <w:rPr>
          <w:rFonts w:eastAsia="Times New Roman" w:cs="Times New Roman"/>
          <w:lang w:val="en-PK" w:eastAsia="en-PK"/>
        </w:rPr>
        <w:t xml:space="preserve">. The </w:t>
      </w:r>
      <w:proofErr w:type="spellStart"/>
      <w:r w:rsidRPr="00055DFD">
        <w:rPr>
          <w:rFonts w:eastAsia="Times New Roman" w:cs="Times New Roman"/>
          <w:lang w:val="en-PK" w:eastAsia="en-PK"/>
        </w:rPr>
        <w:t>secretWord</w:t>
      </w:r>
      <w:proofErr w:type="spellEnd"/>
      <w:r w:rsidRPr="00055DFD">
        <w:rPr>
          <w:rFonts w:eastAsia="Times New Roman" w:cs="Times New Roman"/>
          <w:lang w:val="en-PK" w:eastAsia="en-PK"/>
        </w:rPr>
        <w:t xml:space="preserve"> is revealed along with a message indicating that the player has lost if </w:t>
      </w:r>
      <w:proofErr w:type="gramStart"/>
      <w:r w:rsidRPr="00055DFD">
        <w:rPr>
          <w:rFonts w:eastAsia="Times New Roman" w:cs="Times New Roman"/>
          <w:lang w:val="en-PK" w:eastAsia="en-PK"/>
        </w:rPr>
        <w:t>all of</w:t>
      </w:r>
      <w:proofErr w:type="gramEnd"/>
      <w:r w:rsidRPr="00055DFD">
        <w:rPr>
          <w:rFonts w:eastAsia="Times New Roman" w:cs="Times New Roman"/>
          <w:lang w:val="en-PK" w:eastAsia="en-PK"/>
        </w:rPr>
        <w:t xml:space="preserve"> their lives have been used up (lives == 0). If not, it shows the </w:t>
      </w:r>
      <w:proofErr w:type="spellStart"/>
      <w:r w:rsidRPr="00055DFD">
        <w:rPr>
          <w:rFonts w:eastAsia="Times New Roman" w:cs="Times New Roman"/>
          <w:lang w:val="en-PK" w:eastAsia="en-PK"/>
        </w:rPr>
        <w:t>secretWord</w:t>
      </w:r>
      <w:proofErr w:type="spellEnd"/>
      <w:r w:rsidRPr="00055DFD">
        <w:rPr>
          <w:rFonts w:eastAsia="Times New Roman" w:cs="Times New Roman"/>
          <w:lang w:val="en-PK" w:eastAsia="en-PK"/>
        </w:rPr>
        <w:t xml:space="preserve"> and congratulates the player on winning.</w:t>
      </w:r>
    </w:p>
    <w:p w14:paraId="6A484DAB" w14:textId="77777777" w:rsidR="00055DFD" w:rsidRDefault="00055DFD" w:rsidP="00055DFD">
      <w:pPr>
        <w:pStyle w:val="ListParagraph"/>
      </w:pPr>
    </w:p>
    <w:p w14:paraId="3DCD9670" w14:textId="211B9B26" w:rsidR="00CE6E43" w:rsidRDefault="00CE6E43" w:rsidP="00CE6E43">
      <w:pPr>
        <w:pStyle w:val="ListParagraph"/>
        <w:numPr>
          <w:ilvl w:val="0"/>
          <w:numId w:val="18"/>
        </w:numPr>
      </w:pPr>
      <w:r>
        <w:t xml:space="preserve">Function to check whether specified letter is present in the random </w:t>
      </w:r>
      <w:proofErr w:type="gramStart"/>
      <w:r>
        <w:t>word</w:t>
      </w:r>
      <w:proofErr w:type="gramEnd"/>
    </w:p>
    <w:p w14:paraId="3B1BCFDB" w14:textId="3501D03D" w:rsidR="00055DFD" w:rsidRDefault="00055DFD" w:rsidP="00055DFD">
      <w:pPr>
        <w:pStyle w:val="ListParagraph"/>
      </w:pPr>
    </w:p>
    <w:p w14:paraId="219E792C" w14:textId="7D8EC4BA" w:rsidR="00055DFD" w:rsidRDefault="00055DFD" w:rsidP="00055DFD">
      <w:pPr>
        <w:pStyle w:val="ListParagraph"/>
      </w:pPr>
      <w:r w:rsidRPr="00055DFD">
        <w:rPr>
          <w:noProof/>
        </w:rPr>
        <w:drawing>
          <wp:inline distT="0" distB="0" distL="0" distR="0" wp14:anchorId="0D5C6AEF" wp14:editId="2D7F0926">
            <wp:extent cx="4427604" cy="1638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7604" cy="1638442"/>
                    </a:xfrm>
                    <a:prstGeom prst="rect">
                      <a:avLst/>
                    </a:prstGeom>
                  </pic:spPr>
                </pic:pic>
              </a:graphicData>
            </a:graphic>
          </wp:inline>
        </w:drawing>
      </w:r>
    </w:p>
    <w:p w14:paraId="6EC1F72B" w14:textId="1F2215B6" w:rsidR="00055DFD" w:rsidRDefault="00055DFD" w:rsidP="00055DFD">
      <w:r w:rsidRPr="00055DFD">
        <w:t>This function checks whether a specified letter is present in the word array. It iterates through each character of the word until it encounters the null terminator ('\0'). If the letter is found within the word, it returns true; otherwise, it returns false. This function is used during gameplay to validate the player's guesses.</w:t>
      </w:r>
    </w:p>
    <w:p w14:paraId="79A7A95A" w14:textId="77777777" w:rsidR="00055DFD" w:rsidRDefault="00055DFD" w:rsidP="00055DFD">
      <w:pPr>
        <w:pStyle w:val="ListParagraph"/>
      </w:pPr>
    </w:p>
    <w:p w14:paraId="5DE87F34" w14:textId="695D56E2" w:rsidR="00CE6E43" w:rsidRDefault="00CE6E43" w:rsidP="00CE6E43">
      <w:pPr>
        <w:pStyle w:val="ListParagraph"/>
        <w:numPr>
          <w:ilvl w:val="0"/>
          <w:numId w:val="18"/>
        </w:numPr>
      </w:pPr>
      <w:r>
        <w:t xml:space="preserve">Function to check if given character is </w:t>
      </w:r>
      <w:proofErr w:type="gramStart"/>
      <w:r>
        <w:t>alphabetic</w:t>
      </w:r>
      <w:proofErr w:type="gramEnd"/>
    </w:p>
    <w:p w14:paraId="3CDB18B5" w14:textId="3C4FB437" w:rsidR="00055DFD" w:rsidRDefault="00055DFD" w:rsidP="00055DFD">
      <w:pPr>
        <w:pStyle w:val="ListParagraph"/>
      </w:pPr>
    </w:p>
    <w:p w14:paraId="58C1815D" w14:textId="640F246C" w:rsidR="00055DFD" w:rsidRDefault="00055DFD" w:rsidP="00055DFD">
      <w:pPr>
        <w:pStyle w:val="ListParagraph"/>
      </w:pPr>
      <w:r w:rsidRPr="00055DFD">
        <w:rPr>
          <w:noProof/>
        </w:rPr>
        <w:drawing>
          <wp:inline distT="0" distB="0" distL="0" distR="0" wp14:anchorId="050F408A" wp14:editId="352B9565">
            <wp:extent cx="4427604" cy="45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7604" cy="457240"/>
                    </a:xfrm>
                    <a:prstGeom prst="rect">
                      <a:avLst/>
                    </a:prstGeom>
                  </pic:spPr>
                </pic:pic>
              </a:graphicData>
            </a:graphic>
          </wp:inline>
        </w:drawing>
      </w:r>
    </w:p>
    <w:p w14:paraId="2C688686" w14:textId="17FE4B94" w:rsidR="00055DFD" w:rsidRDefault="00055DFD" w:rsidP="00055DFD">
      <w:r w:rsidRPr="00055DFD">
        <w:t>This function is used for input validation to ensure that a given character (</w:t>
      </w:r>
      <w:proofErr w:type="spellStart"/>
      <w:r w:rsidRPr="00055DFD">
        <w:t>ch</w:t>
      </w:r>
      <w:proofErr w:type="spellEnd"/>
      <w:r w:rsidRPr="00055DFD">
        <w:t>) is an alphabetic letter (either uppercase or lowercase). It checks whether the character falls within the ASCII range of alphabetic characters (A-Z or a-z) and returns true if it's alphabetic, false otherwise. This function is used basically for validating the player's name input to ensure it contains only alphabetic characters.</w:t>
      </w:r>
    </w:p>
    <w:p w14:paraId="43E0B079" w14:textId="11A62650" w:rsidR="00055DFD" w:rsidRDefault="00055DFD" w:rsidP="00055DFD">
      <w:pPr>
        <w:pStyle w:val="ListParagraph"/>
        <w:numPr>
          <w:ilvl w:val="0"/>
          <w:numId w:val="18"/>
        </w:numPr>
      </w:pPr>
      <w:r>
        <w:t xml:space="preserve">Function to draw Hangman based on the lives </w:t>
      </w:r>
      <w:proofErr w:type="gramStart"/>
      <w:r>
        <w:t>remaining</w:t>
      </w:r>
      <w:proofErr w:type="gramEnd"/>
    </w:p>
    <w:p w14:paraId="2E1891B9" w14:textId="7F9B24B2" w:rsidR="00055DFD" w:rsidRDefault="00055DFD" w:rsidP="00055DFD">
      <w:pPr>
        <w:pStyle w:val="ListParagraph"/>
      </w:pPr>
    </w:p>
    <w:p w14:paraId="7DDBAD3B" w14:textId="1B7547EF" w:rsidR="00055DFD" w:rsidRDefault="0037064A" w:rsidP="00055DFD">
      <w:pPr>
        <w:pStyle w:val="ListParagraph"/>
      </w:pPr>
      <w:r w:rsidRPr="0037064A">
        <w:rPr>
          <w:noProof/>
        </w:rPr>
        <w:drawing>
          <wp:inline distT="0" distB="0" distL="0" distR="0" wp14:anchorId="01848BCA" wp14:editId="64E760B1">
            <wp:extent cx="2247900" cy="5196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099" cy="5197300"/>
                    </a:xfrm>
                    <a:prstGeom prst="rect">
                      <a:avLst/>
                    </a:prstGeom>
                  </pic:spPr>
                </pic:pic>
              </a:graphicData>
            </a:graphic>
          </wp:inline>
        </w:drawing>
      </w:r>
    </w:p>
    <w:p w14:paraId="396DC9BA" w14:textId="697DB136" w:rsidR="00055DFD" w:rsidRDefault="0037064A" w:rsidP="0037064A">
      <w:r w:rsidRPr="0037064A">
        <w:t>This function is responsible for drawing a hangman figure based on the number of lives remaining. It uses a switch-case statement to determine the appropriate hangman configuration for different values of lives. The drawHangman function visually represents the game progress, showing the hangman figure as the player makes incorrect guesses.</w:t>
      </w:r>
    </w:p>
    <w:p w14:paraId="16044BA5" w14:textId="03F5B79E" w:rsidR="0037064A" w:rsidRPr="003E3249" w:rsidRDefault="0037064A" w:rsidP="0037064A">
      <w:pPr>
        <w:rPr>
          <w:u w:val="single"/>
        </w:rPr>
      </w:pPr>
      <w:r w:rsidRPr="003E3249">
        <w:rPr>
          <w:u w:val="single"/>
        </w:rPr>
        <w:t>CODE INSIDE THE INT MAIN FUNCTION:</w:t>
      </w:r>
    </w:p>
    <w:p w14:paraId="0491D18A" w14:textId="482A6B57" w:rsidR="0037064A" w:rsidRDefault="0037064A" w:rsidP="0037064A">
      <w:r>
        <w:t>Now inside our int main function, we first of all take input of the players name as shown below in the snippet and do input validation by calling our “isAlphabetic” function to ensure the name entered is alphabetic (uppercase or lowercase). We do our input validation in a while(true) that is an infinite loop so that it continues to run until correct name is entered.</w:t>
      </w:r>
    </w:p>
    <w:p w14:paraId="1E64C78B" w14:textId="611E94C0" w:rsidR="0037064A" w:rsidRDefault="0037064A" w:rsidP="0037064A">
      <w:r w:rsidRPr="0037064A">
        <w:rPr>
          <w:noProof/>
        </w:rPr>
        <w:drawing>
          <wp:inline distT="0" distB="0" distL="0" distR="0" wp14:anchorId="4C551C27" wp14:editId="7825E712">
            <wp:extent cx="5471634" cy="3093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634" cy="3093988"/>
                    </a:xfrm>
                    <a:prstGeom prst="rect">
                      <a:avLst/>
                    </a:prstGeom>
                  </pic:spPr>
                </pic:pic>
              </a:graphicData>
            </a:graphic>
          </wp:inline>
        </w:drawing>
      </w:r>
    </w:p>
    <w:p w14:paraId="6D3D6349" w14:textId="2248F7B9" w:rsidR="0037064A" w:rsidRDefault="0037064A" w:rsidP="0037064A">
      <w:r>
        <w:t>After the name has been given as input and checked we move on to our main code, as shown is snippet below:</w:t>
      </w:r>
    </w:p>
    <w:p w14:paraId="64543099" w14:textId="57659428" w:rsidR="0037064A" w:rsidRDefault="0037064A" w:rsidP="0037064A">
      <w:r w:rsidRPr="0037064A">
        <w:rPr>
          <w:noProof/>
        </w:rPr>
        <w:drawing>
          <wp:inline distT="0" distB="0" distL="0" distR="0" wp14:anchorId="5F11D3D4" wp14:editId="49F85870">
            <wp:extent cx="5509737" cy="2408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737" cy="2408129"/>
                    </a:xfrm>
                    <a:prstGeom prst="rect">
                      <a:avLst/>
                    </a:prstGeom>
                  </pic:spPr>
                </pic:pic>
              </a:graphicData>
            </a:graphic>
          </wp:inline>
        </w:drawing>
      </w:r>
    </w:p>
    <w:p w14:paraId="6EF1A9B4" w14:textId="651B2252" w:rsidR="0037064A" w:rsidRDefault="0037064A" w:rsidP="0037064A">
      <w:r>
        <w:t xml:space="preserve">We first initialize a character array called </w:t>
      </w:r>
      <w:proofErr w:type="spellStart"/>
      <w:r>
        <w:t>secretword</w:t>
      </w:r>
      <w:proofErr w:type="spellEnd"/>
      <w:r>
        <w:t xml:space="preserve"> and then call our “</w:t>
      </w:r>
      <w:proofErr w:type="spellStart"/>
      <w:r>
        <w:t>createlistOfWords</w:t>
      </w:r>
      <w:proofErr w:type="spellEnd"/>
      <w:r>
        <w:t xml:space="preserve">” function in which the array is passed as </w:t>
      </w:r>
      <w:proofErr w:type="gramStart"/>
      <w:r>
        <w:t>parameter</w:t>
      </w:r>
      <w:proofErr w:type="gramEnd"/>
      <w:r>
        <w:t xml:space="preserve"> and it selects a random word from list in this function.</w:t>
      </w:r>
    </w:p>
    <w:p w14:paraId="5D008C63" w14:textId="2E1136AF" w:rsidR="0037064A" w:rsidRDefault="0037064A" w:rsidP="0037064A">
      <w:r>
        <w:t xml:space="preserve">After this, another char array is initialized called </w:t>
      </w:r>
      <w:proofErr w:type="spellStart"/>
      <w:r>
        <w:t>guessedWord</w:t>
      </w:r>
      <w:proofErr w:type="spellEnd"/>
      <w:r>
        <w:t xml:space="preserve"> and a for loop is implemented </w:t>
      </w:r>
      <w:r w:rsidR="00022ED5">
        <w:t>to initialize our guessed word with underscores in order to hide our secret word. The loop continues until it reaches the null terminator.</w:t>
      </w:r>
    </w:p>
    <w:p w14:paraId="656B95EA" w14:textId="68E87DA2" w:rsidR="00022ED5" w:rsidRDefault="00022ED5" w:rsidP="0037064A">
      <w:r>
        <w:t>Now the while loop where lives are greater then zero is main part of our int main as all basic functionality takes place there as shown below in snippet of code:</w:t>
      </w:r>
    </w:p>
    <w:p w14:paraId="3A28A005" w14:textId="6CA4E33B" w:rsidR="00022ED5" w:rsidRDefault="00022ED5" w:rsidP="0037064A">
      <w:r w:rsidRPr="00022ED5">
        <w:rPr>
          <w:noProof/>
        </w:rPr>
        <w:drawing>
          <wp:inline distT="0" distB="0" distL="0" distR="0" wp14:anchorId="0CAE3F0E" wp14:editId="2AC36A3A">
            <wp:extent cx="5943600" cy="438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9120"/>
                    </a:xfrm>
                    <a:prstGeom prst="rect">
                      <a:avLst/>
                    </a:prstGeom>
                  </pic:spPr>
                </pic:pic>
              </a:graphicData>
            </a:graphic>
          </wp:inline>
        </w:drawing>
      </w:r>
    </w:p>
    <w:p w14:paraId="11D1EC17" w14:textId="68481637" w:rsidR="00022ED5" w:rsidRDefault="00022ED5" w:rsidP="00022ED5">
      <w:r w:rsidRPr="00022ED5">
        <w:t xml:space="preserve">The while loop continues as long as the player's lives </w:t>
      </w:r>
      <w:r w:rsidR="00166F41">
        <w:t xml:space="preserve">basically the </w:t>
      </w:r>
      <w:r w:rsidRPr="00022ED5">
        <w:t>chances to guess the word</w:t>
      </w:r>
      <w:r w:rsidR="00166F41">
        <w:t xml:space="preserve"> </w:t>
      </w:r>
      <w:r w:rsidRPr="00022ED5">
        <w:t>are greater than zero. During each iteration of the loop:</w:t>
      </w:r>
    </w:p>
    <w:p w14:paraId="704340C1" w14:textId="2F0299C5" w:rsidR="00022ED5" w:rsidRDefault="00022ED5" w:rsidP="00022ED5">
      <w:r>
        <w:t>1.The current state of the guessed word (</w:t>
      </w:r>
      <w:proofErr w:type="spellStart"/>
      <w:r>
        <w:t>guessedWord</w:t>
      </w:r>
      <w:proofErr w:type="spellEnd"/>
      <w:r>
        <w:t>) and the remaining lives are displayed to the player.</w:t>
      </w:r>
    </w:p>
    <w:p w14:paraId="3E298895" w14:textId="595C9135" w:rsidR="00022ED5" w:rsidRDefault="00022ED5" w:rsidP="00022ED5">
      <w:r>
        <w:t>2.The player is prompted to enter a letter as a guess for the secret word.</w:t>
      </w:r>
    </w:p>
    <w:p w14:paraId="5A699BE3" w14:textId="54BB42E8" w:rsidR="00022ED5" w:rsidRDefault="00022ED5" w:rsidP="00022ED5">
      <w:r>
        <w:t xml:space="preserve">3.The program checks if the guessed letter is present in </w:t>
      </w:r>
      <w:proofErr w:type="gramStart"/>
      <w:r>
        <w:t xml:space="preserve">the </w:t>
      </w:r>
      <w:proofErr w:type="spellStart"/>
      <w:r>
        <w:t>secretWord</w:t>
      </w:r>
      <w:proofErr w:type="spellEnd"/>
      <w:proofErr w:type="gramEnd"/>
      <w:r>
        <w:t xml:space="preserve"> using the “</w:t>
      </w:r>
      <w:proofErr w:type="spellStart"/>
      <w:r>
        <w:t>isLetterInWord</w:t>
      </w:r>
      <w:proofErr w:type="spellEnd"/>
      <w:r>
        <w:t xml:space="preserve">” function. If the letter is correct, the program updates the </w:t>
      </w:r>
      <w:proofErr w:type="spellStart"/>
      <w:r>
        <w:t>guessedWord</w:t>
      </w:r>
      <w:proofErr w:type="spellEnd"/>
      <w:r>
        <w:t xml:space="preserve"> to reveal the correctly guessed letters.</w:t>
      </w:r>
    </w:p>
    <w:p w14:paraId="208E328D" w14:textId="77777777" w:rsidR="00022ED5" w:rsidRDefault="00022ED5" w:rsidP="00022ED5">
      <w:r>
        <w:t xml:space="preserve">4.If the guessed letter is incorrect, the program notifies the player and </w:t>
      </w:r>
      <w:proofErr w:type="gramStart"/>
      <w:r>
        <w:t>decrements</w:t>
      </w:r>
      <w:proofErr w:type="gramEnd"/>
      <w:r>
        <w:t xml:space="preserve"> the lives counter by one.</w:t>
      </w:r>
    </w:p>
    <w:p w14:paraId="0A3611F5" w14:textId="77777777" w:rsidR="00022ED5" w:rsidRDefault="00022ED5" w:rsidP="00022ED5">
      <w:r>
        <w:t>5.After processing the guess, the hangman drawing corresponding to the remaining lives is displayed using the drawHangman function.</w:t>
      </w:r>
    </w:p>
    <w:p w14:paraId="643B6604" w14:textId="30892555" w:rsidR="0037064A" w:rsidRDefault="00022ED5" w:rsidP="00022ED5">
      <w:r>
        <w:t>6.The loop continues until either the player correctly guesses the entire word (</w:t>
      </w:r>
      <w:proofErr w:type="spellStart"/>
      <w:r>
        <w:t>isComplete</w:t>
      </w:r>
      <w:proofErr w:type="spellEnd"/>
      <w:r>
        <w:t xml:space="preserve"> is true) or runs out of lives (lives becomes zero).</w:t>
      </w:r>
    </w:p>
    <w:p w14:paraId="1869F031" w14:textId="298954E9" w:rsidR="00166F41" w:rsidRDefault="00166F41" w:rsidP="00022ED5">
      <w:r>
        <w:t>After the loop has ended, we use an if statement to check if the lives are zero. If they are a message is displayed to user as shown in the snippet below:</w:t>
      </w:r>
    </w:p>
    <w:p w14:paraId="148B3082" w14:textId="251ACB20" w:rsidR="00166F41" w:rsidRPr="00CE6E43" w:rsidRDefault="00166F41" w:rsidP="00022ED5">
      <w:r w:rsidRPr="00166F41">
        <w:rPr>
          <w:noProof/>
        </w:rPr>
        <w:drawing>
          <wp:inline distT="0" distB="0" distL="0" distR="0" wp14:anchorId="0FEF4C1E" wp14:editId="7C5FC9EC">
            <wp:extent cx="5943600" cy="59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0550"/>
                    </a:xfrm>
                    <a:prstGeom prst="rect">
                      <a:avLst/>
                    </a:prstGeom>
                  </pic:spPr>
                </pic:pic>
              </a:graphicData>
            </a:graphic>
          </wp:inline>
        </w:drawing>
      </w:r>
    </w:p>
    <w:p w14:paraId="03AA1517" w14:textId="69311067" w:rsidR="00CE6E43" w:rsidRDefault="00166F41" w:rsidP="00166F41">
      <w:r>
        <w:t>And this marks the end of our code for the Hangman Game made by us.</w:t>
      </w:r>
    </w:p>
    <w:p w14:paraId="1A4F2B64" w14:textId="2CFE1AF6" w:rsidR="00E55B07" w:rsidRDefault="00E55B07" w:rsidP="00166F41"/>
    <w:p w14:paraId="2B5D12E1" w14:textId="130A1537" w:rsidR="00E55B07" w:rsidRDefault="00E55B07" w:rsidP="00166F41"/>
    <w:p w14:paraId="04DC9203" w14:textId="5F8C9EAB" w:rsidR="00E55B07" w:rsidRDefault="00E55B07" w:rsidP="00166F41"/>
    <w:p w14:paraId="30AFE728" w14:textId="0CF4DEE0" w:rsidR="00E55B07" w:rsidRDefault="00E55B07" w:rsidP="00166F41"/>
    <w:p w14:paraId="2916E3F6" w14:textId="255B4F48" w:rsidR="00E55B07" w:rsidRDefault="00E55B07" w:rsidP="00166F41"/>
    <w:p w14:paraId="3AFD3A99" w14:textId="77777777" w:rsidR="00E55B07" w:rsidRDefault="00E55B07" w:rsidP="00166F41"/>
    <w:p w14:paraId="065C2260" w14:textId="57A72334" w:rsidR="00C467A1" w:rsidRPr="003E3249" w:rsidRDefault="00C467A1" w:rsidP="00C467A1">
      <w:pPr>
        <w:pStyle w:val="Heading2"/>
        <w:rPr>
          <w:b/>
          <w:sz w:val="24"/>
        </w:rPr>
      </w:pPr>
      <w:bookmarkStart w:id="8" w:name="_Toc166718540"/>
      <w:r w:rsidRPr="003E3249">
        <w:rPr>
          <w:b/>
          <w:sz w:val="24"/>
        </w:rPr>
        <w:t>Evaluation</w:t>
      </w:r>
      <w:bookmarkEnd w:id="8"/>
    </w:p>
    <w:p w14:paraId="60848221" w14:textId="50EE2516" w:rsidR="00166F41" w:rsidRDefault="00EE30E9" w:rsidP="00166F41">
      <w:r>
        <w:t>To evaluate our game, we can have a look at the output of our game.</w:t>
      </w:r>
    </w:p>
    <w:p w14:paraId="5B11AEA8" w14:textId="07A848BD" w:rsidR="00EE30E9" w:rsidRDefault="00EE30E9" w:rsidP="00166F41">
      <w:r>
        <w:t>At start of the game, we first take input of name of player from user</w:t>
      </w:r>
      <w:r w:rsidR="00E55B07">
        <w:t xml:space="preserve"> as shown below:</w:t>
      </w:r>
    </w:p>
    <w:p w14:paraId="5DFB1D6D" w14:textId="3A2BB4DA" w:rsidR="00E55B07" w:rsidRDefault="00E55B07" w:rsidP="00166F41">
      <w:r w:rsidRPr="00E55B07">
        <w:rPr>
          <w:noProof/>
        </w:rPr>
        <w:drawing>
          <wp:inline distT="0" distB="0" distL="0" distR="0" wp14:anchorId="062F3A87" wp14:editId="4F77963B">
            <wp:extent cx="5455920"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467" cy="1386979"/>
                    </a:xfrm>
                    <a:prstGeom prst="rect">
                      <a:avLst/>
                    </a:prstGeom>
                  </pic:spPr>
                </pic:pic>
              </a:graphicData>
            </a:graphic>
          </wp:inline>
        </w:drawing>
      </w:r>
    </w:p>
    <w:p w14:paraId="39C5EA4F" w14:textId="0AB95A09" w:rsidR="00E55B07" w:rsidRDefault="00E55B07" w:rsidP="00166F41">
      <w:r>
        <w:t xml:space="preserve">Now the rounds of guessing the words start, until the complete word is guesses or the user </w:t>
      </w:r>
      <w:proofErr w:type="gramStart"/>
      <w:r>
        <w:t>run</w:t>
      </w:r>
      <w:proofErr w:type="gramEnd"/>
      <w:r>
        <w:t xml:space="preserve"> out of lives.</w:t>
      </w:r>
    </w:p>
    <w:p w14:paraId="03BFB562" w14:textId="5865DBA5" w:rsidR="00E55B07" w:rsidRDefault="00E55B07" w:rsidP="00166F41">
      <w:r w:rsidRPr="00E55B07">
        <w:rPr>
          <w:noProof/>
        </w:rPr>
        <w:drawing>
          <wp:inline distT="0" distB="0" distL="0" distR="0" wp14:anchorId="56A82E9E" wp14:editId="1DE82D63">
            <wp:extent cx="3369310" cy="8031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0469" cy="8058080"/>
                    </a:xfrm>
                    <a:prstGeom prst="rect">
                      <a:avLst/>
                    </a:prstGeom>
                  </pic:spPr>
                </pic:pic>
              </a:graphicData>
            </a:graphic>
          </wp:inline>
        </w:drawing>
      </w:r>
    </w:p>
    <w:p w14:paraId="602F2365" w14:textId="6F5F10FE" w:rsidR="00E55B07" w:rsidRDefault="00E55B07" w:rsidP="00166F41">
      <w:r w:rsidRPr="00E55B07">
        <w:rPr>
          <w:noProof/>
        </w:rPr>
        <w:drawing>
          <wp:inline distT="0" distB="0" distL="0" distR="0" wp14:anchorId="76432EC2" wp14:editId="2F2CD01E">
            <wp:extent cx="3604260" cy="8168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4573" cy="8169349"/>
                    </a:xfrm>
                    <a:prstGeom prst="rect">
                      <a:avLst/>
                    </a:prstGeom>
                  </pic:spPr>
                </pic:pic>
              </a:graphicData>
            </a:graphic>
          </wp:inline>
        </w:drawing>
      </w:r>
    </w:p>
    <w:p w14:paraId="2D1BCA73" w14:textId="2380F070" w:rsidR="00E55B07" w:rsidRDefault="00E55B07" w:rsidP="00166F41">
      <w:r w:rsidRPr="00E55B07">
        <w:rPr>
          <w:noProof/>
        </w:rPr>
        <w:drawing>
          <wp:inline distT="0" distB="0" distL="0" distR="0" wp14:anchorId="0F7264B8" wp14:editId="328E9899">
            <wp:extent cx="3528366" cy="53116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8366" cy="5311600"/>
                    </a:xfrm>
                    <a:prstGeom prst="rect">
                      <a:avLst/>
                    </a:prstGeom>
                  </pic:spPr>
                </pic:pic>
              </a:graphicData>
            </a:graphic>
          </wp:inline>
        </w:drawing>
      </w:r>
    </w:p>
    <w:p w14:paraId="2494BDC6" w14:textId="6EDF76B3" w:rsidR="00E55B07" w:rsidRDefault="00E55B07" w:rsidP="00166F41"/>
    <w:p w14:paraId="0DD99AE8" w14:textId="5E45FAA2" w:rsidR="00E55B07" w:rsidRDefault="00E55B07" w:rsidP="00166F41">
      <w:r>
        <w:t>Once all the lives are over, the message is displayed for user on the window and the correct word that player failed to guess is displayed as well on the terminal window.</w:t>
      </w:r>
    </w:p>
    <w:p w14:paraId="3DAD0B44" w14:textId="2A242B6E" w:rsidR="00E55B07" w:rsidRDefault="00E55B07" w:rsidP="00166F41">
      <w:r w:rsidRPr="00E55B07">
        <w:rPr>
          <w:noProof/>
        </w:rPr>
        <w:drawing>
          <wp:inline distT="0" distB="0" distL="0" distR="0" wp14:anchorId="48A2E909" wp14:editId="77029DDE">
            <wp:extent cx="592836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8883" cy="647757"/>
                    </a:xfrm>
                    <a:prstGeom prst="rect">
                      <a:avLst/>
                    </a:prstGeom>
                  </pic:spPr>
                </pic:pic>
              </a:graphicData>
            </a:graphic>
          </wp:inline>
        </w:drawing>
      </w:r>
    </w:p>
    <w:p w14:paraId="677C98C8" w14:textId="2ED8BA2C" w:rsidR="00B307B5" w:rsidRPr="003E3249" w:rsidRDefault="00C467A1" w:rsidP="00C467A1">
      <w:pPr>
        <w:pStyle w:val="Heading2"/>
        <w:rPr>
          <w:b/>
          <w:sz w:val="24"/>
        </w:rPr>
      </w:pPr>
      <w:bookmarkStart w:id="9" w:name="_Toc166718541"/>
      <w:r w:rsidRPr="003E3249">
        <w:rPr>
          <w:b/>
          <w:sz w:val="24"/>
        </w:rPr>
        <w:t>Conclusion</w:t>
      </w:r>
      <w:bookmarkEnd w:id="9"/>
    </w:p>
    <w:p w14:paraId="4A123DEB" w14:textId="32A4559E" w:rsidR="00B307B5" w:rsidRDefault="00E55B07" w:rsidP="006A3FFF">
      <w:r>
        <w:t xml:space="preserve">To conclude our report, we have used </w:t>
      </w:r>
      <w:r w:rsidR="00AD3040">
        <w:t xml:space="preserve">C++ programming language, mainly focusing on the concepts of loops, </w:t>
      </w:r>
      <w:proofErr w:type="gramStart"/>
      <w:r w:rsidR="00AD3040">
        <w:t>arrays</w:t>
      </w:r>
      <w:proofErr w:type="gramEnd"/>
      <w:r w:rsidR="00AD3040">
        <w:t xml:space="preserve"> and </w:t>
      </w:r>
      <w:proofErr w:type="gramStart"/>
      <w:r w:rsidR="00AD3040">
        <w:t>function</w:t>
      </w:r>
      <w:proofErr w:type="gramEnd"/>
      <w:r w:rsidR="00AD3040">
        <w:t xml:space="preserve"> to make a successful Hangman Game. As shown by the outputs above our game is completely functional and correct. Furthermore, the Man structure made after each wrong guess makes the game even more interesting and fascinating. While the above output is shown of the case when the user is unable to guess properly, our code runs perfectly for the other case as well as shown below:</w:t>
      </w:r>
    </w:p>
    <w:p w14:paraId="65754DC9" w14:textId="5EDFE9BA" w:rsidR="00AD3040" w:rsidRDefault="00AD3040" w:rsidP="006A3FFF">
      <w:r w:rsidRPr="00AD3040">
        <w:rPr>
          <w:noProof/>
        </w:rPr>
        <w:drawing>
          <wp:inline distT="0" distB="0" distL="0" distR="0" wp14:anchorId="3CECCED8" wp14:editId="454881AA">
            <wp:extent cx="3246120" cy="754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406" cy="7544465"/>
                    </a:xfrm>
                    <a:prstGeom prst="rect">
                      <a:avLst/>
                    </a:prstGeom>
                  </pic:spPr>
                </pic:pic>
              </a:graphicData>
            </a:graphic>
          </wp:inline>
        </w:drawing>
      </w:r>
    </w:p>
    <w:p w14:paraId="4F165D0F" w14:textId="49BC16D3" w:rsidR="00AD3040" w:rsidRDefault="00AD3040" w:rsidP="006A3FFF">
      <w:r w:rsidRPr="00AD3040">
        <w:rPr>
          <w:noProof/>
        </w:rPr>
        <w:drawing>
          <wp:inline distT="0" distB="0" distL="0" distR="0" wp14:anchorId="35CA2353" wp14:editId="26BA0770">
            <wp:extent cx="3939881" cy="6911939"/>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881" cy="6911939"/>
                    </a:xfrm>
                    <a:prstGeom prst="rect">
                      <a:avLst/>
                    </a:prstGeom>
                  </pic:spPr>
                </pic:pic>
              </a:graphicData>
            </a:graphic>
          </wp:inline>
        </w:drawing>
      </w:r>
    </w:p>
    <w:p w14:paraId="4FC46CE6" w14:textId="6A2DB2CA" w:rsidR="00AD3040" w:rsidRDefault="00AD3040" w:rsidP="006A3FFF">
      <w:r>
        <w:t>Thus</w:t>
      </w:r>
      <w:r w:rsidR="00B31D64">
        <w:t>,</w:t>
      </w:r>
      <w:r>
        <w:t xml:space="preserve"> the output proves that our code runs perfectly in both </w:t>
      </w:r>
      <w:proofErr w:type="gramStart"/>
      <w:r>
        <w:t>cases</w:t>
      </w:r>
      <w:proofErr w:type="gramEnd"/>
      <w:r>
        <w:t xml:space="preserve"> that is if the player wins or runs out of chances and loses. </w:t>
      </w:r>
    </w:p>
    <w:p w14:paraId="4CCC290F" w14:textId="4F8CDE01" w:rsidR="00B31D64" w:rsidRDefault="00B31D64" w:rsidP="006A3FFF">
      <w:r>
        <w:t>However, we can further improve the game by adding graphics and improving the user interface.</w:t>
      </w:r>
    </w:p>
    <w:p w14:paraId="24641DCE" w14:textId="77777777" w:rsidR="000C116F" w:rsidRDefault="000C116F" w:rsidP="006A3FFF"/>
    <w:p w14:paraId="15E7B52C" w14:textId="5C1AB75A" w:rsidR="00C467A1" w:rsidRDefault="00C467A1" w:rsidP="00C467A1">
      <w:pPr>
        <w:pStyle w:val="Heading2"/>
        <w:rPr>
          <w:b/>
          <w:sz w:val="24"/>
        </w:rPr>
      </w:pPr>
      <w:bookmarkStart w:id="10" w:name="_Toc166718542"/>
      <w:r w:rsidRPr="003E3249">
        <w:rPr>
          <w:b/>
          <w:sz w:val="24"/>
        </w:rPr>
        <w:t>refrences</w:t>
      </w:r>
      <w:bookmarkEnd w:id="10"/>
      <w:r w:rsidR="000C116F">
        <w:rPr>
          <w:b/>
          <w:sz w:val="24"/>
        </w:rPr>
        <w:t xml:space="preserve"> and links</w:t>
      </w:r>
    </w:p>
    <w:p w14:paraId="7342BBA2" w14:textId="4D65C24F" w:rsidR="000C116F" w:rsidRDefault="00006C53" w:rsidP="000C116F">
      <w:pPr>
        <w:rPr>
          <w:rStyle w:val="Hyperlink"/>
        </w:rPr>
      </w:pPr>
      <w:r>
        <w:t xml:space="preserve">Find </w:t>
      </w:r>
      <w:r w:rsidR="000C116F">
        <w:t xml:space="preserve">Source code @GitHub: </w:t>
      </w:r>
      <w:hyperlink r:id="rId29" w:history="1">
        <w:r w:rsidR="000C116F" w:rsidRPr="000C116F">
          <w:rPr>
            <w:rStyle w:val="Hyperlink"/>
          </w:rPr>
          <w:t>https://github.com/Ali-Hassan-63</w:t>
        </w:r>
      </w:hyperlink>
    </w:p>
    <w:p w14:paraId="30F07CD2" w14:textId="08BA7339" w:rsidR="00A06A05" w:rsidRPr="000C116F" w:rsidRDefault="00A06A05" w:rsidP="000C116F">
      <w:r>
        <w:t xml:space="preserve">                                                  :</w:t>
      </w:r>
      <w:hyperlink r:id="rId30" w:history="1">
        <w:r w:rsidRPr="0005710E">
          <w:rPr>
            <w:rStyle w:val="Hyperlink"/>
          </w:rPr>
          <w:t>https://githu</w:t>
        </w:r>
        <w:r w:rsidRPr="0005710E">
          <w:rPr>
            <w:rStyle w:val="Hyperlink"/>
          </w:rPr>
          <w:t>b</w:t>
        </w:r>
        <w:r w:rsidRPr="0005710E">
          <w:rPr>
            <w:rStyle w:val="Hyperlink"/>
          </w:rPr>
          <w:t>.com/SanaAli17</w:t>
        </w:r>
      </w:hyperlink>
    </w:p>
    <w:p w14:paraId="0FB98627" w14:textId="77777777" w:rsidR="003121CC" w:rsidRDefault="000C116F" w:rsidP="003121CC">
      <w:r>
        <w:t xml:space="preserve">Connect us @ Linked in: </w:t>
      </w:r>
      <w:hyperlink r:id="rId31" w:history="1">
        <w:r w:rsidRPr="000C116F">
          <w:rPr>
            <w:rStyle w:val="Hyperlink"/>
          </w:rPr>
          <w:t>https://www.linkedin.com/in/ali-hassan-4b92b12b5/</w:t>
        </w:r>
      </w:hyperlink>
    </w:p>
    <w:p w14:paraId="68998F97" w14:textId="6E52B438" w:rsidR="000C116F" w:rsidRPr="000C116F" w:rsidRDefault="00DB18BA" w:rsidP="003121CC">
      <w:r>
        <w:t xml:space="preserve">We </w:t>
      </w:r>
      <w:r w:rsidR="00DE0E30">
        <w:t xml:space="preserve">would like to acknowledge the invaluable assistance provided by MB academy, whose detailed video tutorial greatly contributed to the successful completion of this project. The video can be found at the following link: </w:t>
      </w:r>
      <w:hyperlink r:id="rId32" w:history="1">
        <w:r w:rsidR="00DE0E30" w:rsidRPr="001339D5">
          <w:rPr>
            <w:rStyle w:val="Hyperlink"/>
          </w:rPr>
          <w:t>https://www.youtube.com/watch?v=aSnvcU8prGk</w:t>
        </w:r>
      </w:hyperlink>
    </w:p>
    <w:sectPr w:rsidR="000C116F" w:rsidRPr="000C116F" w:rsidSect="00CE6E43">
      <w:headerReference w:type="default" r:id="rId33"/>
      <w:footerReference w:type="default" r:id="rId34"/>
      <w:headerReference w:type="first" r:id="rId3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BE48E" w14:textId="77777777" w:rsidR="005C16D8" w:rsidRDefault="005C16D8" w:rsidP="00C6554A">
      <w:pPr>
        <w:spacing w:before="0" w:after="0" w:line="240" w:lineRule="auto"/>
      </w:pPr>
      <w:r>
        <w:separator/>
      </w:r>
    </w:p>
  </w:endnote>
  <w:endnote w:type="continuationSeparator" w:id="0">
    <w:p w14:paraId="76372641" w14:textId="77777777" w:rsidR="005C16D8" w:rsidRDefault="005C16D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15DA4" w14:textId="77777777" w:rsidR="00616823"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1E0F7" w14:textId="77777777" w:rsidR="005C16D8" w:rsidRDefault="005C16D8" w:rsidP="00C6554A">
      <w:pPr>
        <w:spacing w:before="0" w:after="0" w:line="240" w:lineRule="auto"/>
      </w:pPr>
      <w:r>
        <w:separator/>
      </w:r>
    </w:p>
  </w:footnote>
  <w:footnote w:type="continuationSeparator" w:id="0">
    <w:p w14:paraId="7D65D44C" w14:textId="77777777" w:rsidR="005C16D8" w:rsidRDefault="005C16D8"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0F0E1" w14:textId="77777777" w:rsidR="008819F3" w:rsidRDefault="008819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A157A" w:themeFill="accent2"/>
      <w:tblCellMar>
        <w:top w:w="115" w:type="dxa"/>
        <w:left w:w="115" w:type="dxa"/>
        <w:bottom w:w="115" w:type="dxa"/>
        <w:right w:w="115" w:type="dxa"/>
      </w:tblCellMar>
      <w:tblLook w:val="04A0" w:firstRow="1" w:lastRow="0" w:firstColumn="1" w:lastColumn="0" w:noHBand="0" w:noVBand="1"/>
    </w:tblPr>
    <w:tblGrid>
      <w:gridCol w:w="918"/>
      <w:gridCol w:w="8442"/>
    </w:tblGrid>
    <w:tr w:rsidR="008819F3" w14:paraId="43BB5DE7" w14:textId="77777777">
      <w:trPr>
        <w:jc w:val="right"/>
      </w:trPr>
      <w:tc>
        <w:tcPr>
          <w:tcW w:w="0" w:type="auto"/>
          <w:shd w:val="clear" w:color="auto" w:fill="EA157A" w:themeFill="accent2"/>
          <w:vAlign w:val="center"/>
        </w:tcPr>
        <w:p w14:paraId="3BF2FCC6" w14:textId="77777777" w:rsidR="008819F3" w:rsidRDefault="008819F3">
          <w:pPr>
            <w:pStyle w:val="Header"/>
            <w:rPr>
              <w:caps/>
              <w:color w:val="FFFFFF" w:themeColor="background1"/>
            </w:rPr>
          </w:pPr>
        </w:p>
      </w:tc>
      <w:tc>
        <w:tcPr>
          <w:tcW w:w="0" w:type="auto"/>
          <w:shd w:val="clear" w:color="auto" w:fill="EA157A" w:themeFill="accent2"/>
          <w:vAlign w:val="center"/>
        </w:tcPr>
        <w:p w14:paraId="73D81570" w14:textId="77777777" w:rsidR="008819F3" w:rsidRDefault="008819F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665169278"/>
              <w:placeholder>
                <w:docPart w:val="C0CFBD3A870D4986912BD4067778A21A"/>
              </w:placeholder>
              <w:showingPlcHd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[Document title]</w:t>
              </w:r>
            </w:sdtContent>
          </w:sdt>
        </w:p>
      </w:tc>
    </w:tr>
  </w:tbl>
  <w:p w14:paraId="58E1D1D4" w14:textId="77777777" w:rsidR="008819F3" w:rsidRDefault="00881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9D1772"/>
    <w:multiLevelType w:val="hybridMultilevel"/>
    <w:tmpl w:val="47109F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CBE137A"/>
    <w:multiLevelType w:val="hybridMultilevel"/>
    <w:tmpl w:val="D47C1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6711BD"/>
    <w:multiLevelType w:val="hybridMultilevel"/>
    <w:tmpl w:val="199CFF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5010AC3"/>
    <w:multiLevelType w:val="hybridMultilevel"/>
    <w:tmpl w:val="47109F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7959564">
    <w:abstractNumId w:val="9"/>
  </w:num>
  <w:num w:numId="2" w16cid:durableId="951860174">
    <w:abstractNumId w:val="8"/>
  </w:num>
  <w:num w:numId="3" w16cid:durableId="1423180419">
    <w:abstractNumId w:val="8"/>
  </w:num>
  <w:num w:numId="4" w16cid:durableId="736981118">
    <w:abstractNumId w:val="9"/>
  </w:num>
  <w:num w:numId="5" w16cid:durableId="1269196662">
    <w:abstractNumId w:val="14"/>
  </w:num>
  <w:num w:numId="6" w16cid:durableId="104467171">
    <w:abstractNumId w:val="10"/>
  </w:num>
  <w:num w:numId="7" w16cid:durableId="965234267">
    <w:abstractNumId w:val="13"/>
  </w:num>
  <w:num w:numId="8" w16cid:durableId="1774088992">
    <w:abstractNumId w:val="7"/>
  </w:num>
  <w:num w:numId="9" w16cid:durableId="439685704">
    <w:abstractNumId w:val="6"/>
  </w:num>
  <w:num w:numId="10" w16cid:durableId="683362032">
    <w:abstractNumId w:val="5"/>
  </w:num>
  <w:num w:numId="11" w16cid:durableId="919632861">
    <w:abstractNumId w:val="4"/>
  </w:num>
  <w:num w:numId="12" w16cid:durableId="1705399502">
    <w:abstractNumId w:val="3"/>
  </w:num>
  <w:num w:numId="13" w16cid:durableId="1142773433">
    <w:abstractNumId w:val="2"/>
  </w:num>
  <w:num w:numId="14" w16cid:durableId="1330407104">
    <w:abstractNumId w:val="1"/>
  </w:num>
  <w:num w:numId="15" w16cid:durableId="16740288">
    <w:abstractNumId w:val="0"/>
  </w:num>
  <w:num w:numId="16" w16cid:durableId="685642828">
    <w:abstractNumId w:val="16"/>
  </w:num>
  <w:num w:numId="17" w16cid:durableId="1497185210">
    <w:abstractNumId w:val="15"/>
  </w:num>
  <w:num w:numId="18" w16cid:durableId="1260989765">
    <w:abstractNumId w:val="11"/>
  </w:num>
  <w:num w:numId="19" w16cid:durableId="12228604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F3"/>
    <w:rsid w:val="00006C53"/>
    <w:rsid w:val="00022ED5"/>
    <w:rsid w:val="00055DFD"/>
    <w:rsid w:val="000C116F"/>
    <w:rsid w:val="00166F41"/>
    <w:rsid w:val="002120E6"/>
    <w:rsid w:val="00242953"/>
    <w:rsid w:val="002554CD"/>
    <w:rsid w:val="00293B83"/>
    <w:rsid w:val="002B4294"/>
    <w:rsid w:val="002B5970"/>
    <w:rsid w:val="002C47F9"/>
    <w:rsid w:val="002E37FE"/>
    <w:rsid w:val="002E49F0"/>
    <w:rsid w:val="003121CC"/>
    <w:rsid w:val="00333D0D"/>
    <w:rsid w:val="0037064A"/>
    <w:rsid w:val="003C61FF"/>
    <w:rsid w:val="003E3249"/>
    <w:rsid w:val="004407ED"/>
    <w:rsid w:val="004C049F"/>
    <w:rsid w:val="005000E2"/>
    <w:rsid w:val="005C16D8"/>
    <w:rsid w:val="00616823"/>
    <w:rsid w:val="006A3CE7"/>
    <w:rsid w:val="006A3FFF"/>
    <w:rsid w:val="007A6F7F"/>
    <w:rsid w:val="008819F3"/>
    <w:rsid w:val="00964A7A"/>
    <w:rsid w:val="009978AD"/>
    <w:rsid w:val="00A06A05"/>
    <w:rsid w:val="00A61DC1"/>
    <w:rsid w:val="00AD3040"/>
    <w:rsid w:val="00B307B5"/>
    <w:rsid w:val="00B31D64"/>
    <w:rsid w:val="00C467A1"/>
    <w:rsid w:val="00C6554A"/>
    <w:rsid w:val="00C7101F"/>
    <w:rsid w:val="00CE6E43"/>
    <w:rsid w:val="00DB18BA"/>
    <w:rsid w:val="00DB30BA"/>
    <w:rsid w:val="00DE0E30"/>
    <w:rsid w:val="00E55B07"/>
    <w:rsid w:val="00ED7C44"/>
    <w:rsid w:val="00EE3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DC753"/>
  <w15:chartTrackingRefBased/>
  <w15:docId w15:val="{0579DF39-444C-416E-93FF-E29CAF5E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9F3"/>
  </w:style>
  <w:style w:type="paragraph" w:styleId="Heading1">
    <w:name w:val="heading 1"/>
    <w:basedOn w:val="Normal"/>
    <w:next w:val="Normal"/>
    <w:link w:val="Heading1Char"/>
    <w:uiPriority w:val="9"/>
    <w:qFormat/>
    <w:rsid w:val="008819F3"/>
    <w:pPr>
      <w:pBdr>
        <w:top w:val="single" w:sz="24" w:space="0" w:color="00A0B8" w:themeColor="accent1"/>
        <w:left w:val="single" w:sz="24" w:space="0" w:color="00A0B8" w:themeColor="accent1"/>
        <w:bottom w:val="single" w:sz="24" w:space="0" w:color="00A0B8" w:themeColor="accent1"/>
        <w:right w:val="single" w:sz="24" w:space="0" w:color="00A0B8" w:themeColor="accent1"/>
      </w:pBdr>
      <w:shd w:val="clear" w:color="auto" w:fill="00A0B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19F3"/>
    <w:pPr>
      <w:pBdr>
        <w:top w:val="single" w:sz="24" w:space="0" w:color="BDF6FF" w:themeColor="accent1" w:themeTint="33"/>
        <w:left w:val="single" w:sz="24" w:space="0" w:color="BDF6FF" w:themeColor="accent1" w:themeTint="33"/>
        <w:bottom w:val="single" w:sz="24" w:space="0" w:color="BDF6FF" w:themeColor="accent1" w:themeTint="33"/>
        <w:right w:val="single" w:sz="24" w:space="0" w:color="BDF6FF" w:themeColor="accent1" w:themeTint="33"/>
      </w:pBdr>
      <w:shd w:val="clear" w:color="auto" w:fill="BDF6F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819F3"/>
    <w:pPr>
      <w:pBdr>
        <w:top w:val="single" w:sz="6" w:space="2" w:color="00A0B8" w:themeColor="accent1"/>
      </w:pBdr>
      <w:spacing w:before="300" w:after="0"/>
      <w:outlineLvl w:val="2"/>
    </w:pPr>
    <w:rPr>
      <w:caps/>
      <w:color w:val="004F5B" w:themeColor="accent1" w:themeShade="7F"/>
      <w:spacing w:val="15"/>
    </w:rPr>
  </w:style>
  <w:style w:type="paragraph" w:styleId="Heading4">
    <w:name w:val="heading 4"/>
    <w:basedOn w:val="Normal"/>
    <w:next w:val="Normal"/>
    <w:link w:val="Heading4Char"/>
    <w:uiPriority w:val="9"/>
    <w:semiHidden/>
    <w:unhideWhenUsed/>
    <w:qFormat/>
    <w:rsid w:val="008819F3"/>
    <w:pPr>
      <w:pBdr>
        <w:top w:val="dotted" w:sz="6" w:space="2" w:color="00A0B8" w:themeColor="accent1"/>
      </w:pBdr>
      <w:spacing w:before="200" w:after="0"/>
      <w:outlineLvl w:val="3"/>
    </w:pPr>
    <w:rPr>
      <w:caps/>
      <w:color w:val="007789" w:themeColor="accent1" w:themeShade="BF"/>
      <w:spacing w:val="10"/>
    </w:rPr>
  </w:style>
  <w:style w:type="paragraph" w:styleId="Heading5">
    <w:name w:val="heading 5"/>
    <w:basedOn w:val="Normal"/>
    <w:next w:val="Normal"/>
    <w:link w:val="Heading5Char"/>
    <w:uiPriority w:val="9"/>
    <w:semiHidden/>
    <w:unhideWhenUsed/>
    <w:qFormat/>
    <w:rsid w:val="008819F3"/>
    <w:pPr>
      <w:pBdr>
        <w:bottom w:val="single" w:sz="6" w:space="1" w:color="00A0B8" w:themeColor="accent1"/>
      </w:pBdr>
      <w:spacing w:before="200" w:after="0"/>
      <w:outlineLvl w:val="4"/>
    </w:pPr>
    <w:rPr>
      <w:caps/>
      <w:color w:val="007789" w:themeColor="accent1" w:themeShade="BF"/>
      <w:spacing w:val="10"/>
    </w:rPr>
  </w:style>
  <w:style w:type="paragraph" w:styleId="Heading6">
    <w:name w:val="heading 6"/>
    <w:basedOn w:val="Normal"/>
    <w:next w:val="Normal"/>
    <w:link w:val="Heading6Char"/>
    <w:uiPriority w:val="9"/>
    <w:semiHidden/>
    <w:unhideWhenUsed/>
    <w:qFormat/>
    <w:rsid w:val="008819F3"/>
    <w:pPr>
      <w:pBdr>
        <w:bottom w:val="dotted" w:sz="6" w:space="1" w:color="00A0B8" w:themeColor="accent1"/>
      </w:pBdr>
      <w:spacing w:before="200" w:after="0"/>
      <w:outlineLvl w:val="5"/>
    </w:pPr>
    <w:rPr>
      <w:caps/>
      <w:color w:val="007789" w:themeColor="accent1" w:themeShade="BF"/>
      <w:spacing w:val="10"/>
    </w:rPr>
  </w:style>
  <w:style w:type="paragraph" w:styleId="Heading7">
    <w:name w:val="heading 7"/>
    <w:basedOn w:val="Normal"/>
    <w:next w:val="Normal"/>
    <w:link w:val="Heading7Char"/>
    <w:uiPriority w:val="9"/>
    <w:semiHidden/>
    <w:unhideWhenUsed/>
    <w:qFormat/>
    <w:rsid w:val="008819F3"/>
    <w:pPr>
      <w:spacing w:before="200" w:after="0"/>
      <w:outlineLvl w:val="6"/>
    </w:pPr>
    <w:rPr>
      <w:caps/>
      <w:color w:val="007789" w:themeColor="accent1" w:themeShade="BF"/>
      <w:spacing w:val="10"/>
    </w:rPr>
  </w:style>
  <w:style w:type="paragraph" w:styleId="Heading8">
    <w:name w:val="heading 8"/>
    <w:basedOn w:val="Normal"/>
    <w:next w:val="Normal"/>
    <w:link w:val="Heading8Char"/>
    <w:uiPriority w:val="9"/>
    <w:semiHidden/>
    <w:unhideWhenUsed/>
    <w:qFormat/>
    <w:rsid w:val="008819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19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9F3"/>
    <w:rPr>
      <w:caps/>
      <w:color w:val="FFFFFF" w:themeColor="background1"/>
      <w:spacing w:val="15"/>
      <w:sz w:val="22"/>
      <w:szCs w:val="22"/>
      <w:shd w:val="clear" w:color="auto" w:fill="00A0B8" w:themeFill="accent1"/>
    </w:rPr>
  </w:style>
  <w:style w:type="character" w:customStyle="1" w:styleId="Heading2Char">
    <w:name w:val="Heading 2 Char"/>
    <w:basedOn w:val="DefaultParagraphFont"/>
    <w:link w:val="Heading2"/>
    <w:uiPriority w:val="9"/>
    <w:rsid w:val="008819F3"/>
    <w:rPr>
      <w:caps/>
      <w:spacing w:val="15"/>
      <w:shd w:val="clear" w:color="auto" w:fill="BDF6FF" w:themeFill="accent1" w:themeFillTint="33"/>
    </w:rPr>
  </w:style>
  <w:style w:type="paragraph" w:customStyle="1" w:styleId="ContactInfo">
    <w:name w:val="Contact Info"/>
    <w:basedOn w:val="Normal"/>
    <w:uiPriority w:val="4"/>
    <w:rsid w:val="00C6554A"/>
    <w:pPr>
      <w:spacing w:before="0"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8819F3"/>
    <w:pPr>
      <w:spacing w:before="0" w:after="0"/>
    </w:pPr>
    <w:rPr>
      <w:rFonts w:asciiTheme="majorHAnsi" w:eastAsiaTheme="majorEastAsia" w:hAnsiTheme="majorHAnsi" w:cstheme="majorBidi"/>
      <w:caps/>
      <w:color w:val="00A0B8" w:themeColor="accent1"/>
      <w:spacing w:val="10"/>
      <w:sz w:val="52"/>
      <w:szCs w:val="52"/>
    </w:rPr>
  </w:style>
  <w:style w:type="character" w:customStyle="1" w:styleId="TitleChar">
    <w:name w:val="Title Char"/>
    <w:basedOn w:val="DefaultParagraphFont"/>
    <w:link w:val="Title"/>
    <w:uiPriority w:val="10"/>
    <w:rsid w:val="008819F3"/>
    <w:rPr>
      <w:rFonts w:asciiTheme="majorHAnsi" w:eastAsiaTheme="majorEastAsia" w:hAnsiTheme="majorHAnsi" w:cstheme="majorBidi"/>
      <w:caps/>
      <w:color w:val="00A0B8" w:themeColor="accent1"/>
      <w:spacing w:val="10"/>
      <w:sz w:val="52"/>
      <w:szCs w:val="52"/>
    </w:rPr>
  </w:style>
  <w:style w:type="paragraph" w:styleId="Subtitle">
    <w:name w:val="Subtitle"/>
    <w:basedOn w:val="Normal"/>
    <w:next w:val="Normal"/>
    <w:link w:val="SubtitleChar"/>
    <w:uiPriority w:val="11"/>
    <w:qFormat/>
    <w:rsid w:val="008819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19F3"/>
    <w:rPr>
      <w:caps/>
      <w:color w:val="595959" w:themeColor="text1" w:themeTint="A6"/>
      <w:spacing w:val="10"/>
      <w:sz w:val="21"/>
      <w:szCs w:val="21"/>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8819F3"/>
    <w:rPr>
      <w:caps/>
      <w:color w:val="004F5B" w:themeColor="accent1" w:themeShade="7F"/>
      <w:spacing w:val="15"/>
    </w:rPr>
  </w:style>
  <w:style w:type="character" w:customStyle="1" w:styleId="Heading8Char">
    <w:name w:val="Heading 8 Char"/>
    <w:basedOn w:val="DefaultParagraphFont"/>
    <w:link w:val="Heading8"/>
    <w:uiPriority w:val="9"/>
    <w:semiHidden/>
    <w:rsid w:val="008819F3"/>
    <w:rPr>
      <w:caps/>
      <w:spacing w:val="10"/>
      <w:sz w:val="18"/>
      <w:szCs w:val="18"/>
    </w:rPr>
  </w:style>
  <w:style w:type="character" w:customStyle="1" w:styleId="Heading9Char">
    <w:name w:val="Heading 9 Char"/>
    <w:basedOn w:val="DefaultParagraphFont"/>
    <w:link w:val="Heading9"/>
    <w:uiPriority w:val="9"/>
    <w:semiHidden/>
    <w:rsid w:val="008819F3"/>
    <w:rPr>
      <w:i/>
      <w:iCs/>
      <w:caps/>
      <w:spacing w:val="10"/>
      <w:sz w:val="18"/>
      <w:szCs w:val="18"/>
    </w:rPr>
  </w:style>
  <w:style w:type="character" w:styleId="IntenseEmphasis">
    <w:name w:val="Intense Emphasis"/>
    <w:uiPriority w:val="21"/>
    <w:qFormat/>
    <w:rsid w:val="008819F3"/>
    <w:rPr>
      <w:b/>
      <w:bCs/>
      <w:caps/>
      <w:color w:val="004F5B" w:themeColor="accent1" w:themeShade="7F"/>
      <w:spacing w:val="10"/>
    </w:rPr>
  </w:style>
  <w:style w:type="paragraph" w:styleId="IntenseQuote">
    <w:name w:val="Intense Quote"/>
    <w:basedOn w:val="Normal"/>
    <w:next w:val="Normal"/>
    <w:link w:val="IntenseQuoteChar"/>
    <w:uiPriority w:val="30"/>
    <w:qFormat/>
    <w:rsid w:val="008819F3"/>
    <w:pPr>
      <w:spacing w:before="240" w:after="240" w:line="240" w:lineRule="auto"/>
      <w:ind w:left="1080" w:right="1080"/>
      <w:jc w:val="center"/>
    </w:pPr>
    <w:rPr>
      <w:color w:val="00A0B8" w:themeColor="accent1"/>
      <w:sz w:val="24"/>
      <w:szCs w:val="24"/>
    </w:rPr>
  </w:style>
  <w:style w:type="character" w:customStyle="1" w:styleId="IntenseQuoteChar">
    <w:name w:val="Intense Quote Char"/>
    <w:basedOn w:val="DefaultParagraphFont"/>
    <w:link w:val="IntenseQuote"/>
    <w:uiPriority w:val="30"/>
    <w:rsid w:val="008819F3"/>
    <w:rPr>
      <w:color w:val="00A0B8" w:themeColor="accent1"/>
      <w:sz w:val="24"/>
      <w:szCs w:val="24"/>
    </w:rPr>
  </w:style>
  <w:style w:type="character" w:styleId="IntenseReference">
    <w:name w:val="Intense Reference"/>
    <w:uiPriority w:val="32"/>
    <w:qFormat/>
    <w:rsid w:val="008819F3"/>
    <w:rPr>
      <w:b/>
      <w:bCs/>
      <w:i/>
      <w:iCs/>
      <w:caps/>
      <w:color w:val="00A0B8" w:themeColor="accent1"/>
    </w:rPr>
  </w:style>
  <w:style w:type="paragraph" w:styleId="Caption">
    <w:name w:val="caption"/>
    <w:basedOn w:val="Normal"/>
    <w:next w:val="Normal"/>
    <w:uiPriority w:val="35"/>
    <w:semiHidden/>
    <w:unhideWhenUsed/>
    <w:qFormat/>
    <w:rsid w:val="008819F3"/>
    <w:rPr>
      <w:b/>
      <w:bCs/>
      <w:color w:val="007789" w:themeColor="accent1" w:themeShade="BF"/>
      <w:sz w:val="16"/>
      <w:szCs w:val="16"/>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8819F3"/>
    <w:rPr>
      <w:caps/>
      <w:color w:val="007789" w:themeColor="accent1" w:themeShade="BF"/>
      <w:spacing w:val="10"/>
    </w:rPr>
  </w:style>
  <w:style w:type="character" w:customStyle="1" w:styleId="Heading6Char">
    <w:name w:val="Heading 6 Char"/>
    <w:basedOn w:val="DefaultParagraphFont"/>
    <w:link w:val="Heading6"/>
    <w:uiPriority w:val="9"/>
    <w:semiHidden/>
    <w:rsid w:val="008819F3"/>
    <w:rPr>
      <w:caps/>
      <w:color w:val="007789" w:themeColor="accent1" w:themeShade="BF"/>
      <w:spacing w:val="10"/>
    </w:rPr>
  </w:style>
  <w:style w:type="character" w:customStyle="1" w:styleId="Heading4Char">
    <w:name w:val="Heading 4 Char"/>
    <w:basedOn w:val="DefaultParagraphFont"/>
    <w:link w:val="Heading4"/>
    <w:uiPriority w:val="9"/>
    <w:semiHidden/>
    <w:rsid w:val="008819F3"/>
    <w:rPr>
      <w:caps/>
      <w:color w:val="007789" w:themeColor="accent1" w:themeShade="BF"/>
      <w:spacing w:val="10"/>
    </w:rPr>
  </w:style>
  <w:style w:type="character" w:customStyle="1" w:styleId="Heading5Char">
    <w:name w:val="Heading 5 Char"/>
    <w:basedOn w:val="DefaultParagraphFont"/>
    <w:link w:val="Heading5"/>
    <w:uiPriority w:val="9"/>
    <w:semiHidden/>
    <w:rsid w:val="008819F3"/>
    <w:rPr>
      <w:caps/>
      <w:color w:val="007789" w:themeColor="accent1" w:themeShade="BF"/>
      <w:spacing w:val="10"/>
    </w:rPr>
  </w:style>
  <w:style w:type="character" w:styleId="Strong">
    <w:name w:val="Strong"/>
    <w:uiPriority w:val="22"/>
    <w:qFormat/>
    <w:rsid w:val="008819F3"/>
    <w:rPr>
      <w:b/>
      <w:bCs/>
    </w:rPr>
  </w:style>
  <w:style w:type="character" w:styleId="Emphasis">
    <w:name w:val="Emphasis"/>
    <w:uiPriority w:val="20"/>
    <w:qFormat/>
    <w:rsid w:val="008819F3"/>
    <w:rPr>
      <w:caps/>
      <w:color w:val="004F5B" w:themeColor="accent1" w:themeShade="7F"/>
      <w:spacing w:val="5"/>
    </w:rPr>
  </w:style>
  <w:style w:type="paragraph" w:styleId="NoSpacing">
    <w:name w:val="No Spacing"/>
    <w:uiPriority w:val="1"/>
    <w:qFormat/>
    <w:rsid w:val="008819F3"/>
    <w:pPr>
      <w:spacing w:after="0" w:line="240" w:lineRule="auto"/>
    </w:pPr>
  </w:style>
  <w:style w:type="paragraph" w:styleId="Quote">
    <w:name w:val="Quote"/>
    <w:basedOn w:val="Normal"/>
    <w:next w:val="Normal"/>
    <w:link w:val="QuoteChar"/>
    <w:uiPriority w:val="29"/>
    <w:qFormat/>
    <w:rsid w:val="008819F3"/>
    <w:rPr>
      <w:i/>
      <w:iCs/>
      <w:sz w:val="24"/>
      <w:szCs w:val="24"/>
    </w:rPr>
  </w:style>
  <w:style w:type="character" w:customStyle="1" w:styleId="QuoteChar">
    <w:name w:val="Quote Char"/>
    <w:basedOn w:val="DefaultParagraphFont"/>
    <w:link w:val="Quote"/>
    <w:uiPriority w:val="29"/>
    <w:rsid w:val="008819F3"/>
    <w:rPr>
      <w:i/>
      <w:iCs/>
      <w:sz w:val="24"/>
      <w:szCs w:val="24"/>
    </w:rPr>
  </w:style>
  <w:style w:type="character" w:styleId="SubtleEmphasis">
    <w:name w:val="Subtle Emphasis"/>
    <w:uiPriority w:val="19"/>
    <w:qFormat/>
    <w:rsid w:val="008819F3"/>
    <w:rPr>
      <w:i/>
      <w:iCs/>
      <w:color w:val="004F5B" w:themeColor="accent1" w:themeShade="7F"/>
    </w:rPr>
  </w:style>
  <w:style w:type="character" w:styleId="SubtleReference">
    <w:name w:val="Subtle Reference"/>
    <w:uiPriority w:val="31"/>
    <w:qFormat/>
    <w:rsid w:val="008819F3"/>
    <w:rPr>
      <w:b/>
      <w:bCs/>
      <w:color w:val="00A0B8" w:themeColor="accent1"/>
    </w:rPr>
  </w:style>
  <w:style w:type="character" w:styleId="BookTitle">
    <w:name w:val="Book Title"/>
    <w:uiPriority w:val="33"/>
    <w:qFormat/>
    <w:rsid w:val="008819F3"/>
    <w:rPr>
      <w:b/>
      <w:bCs/>
      <w:i/>
      <w:iCs/>
      <w:spacing w:val="0"/>
    </w:rPr>
  </w:style>
  <w:style w:type="paragraph" w:styleId="TOCHeading">
    <w:name w:val="TOC Heading"/>
    <w:basedOn w:val="Heading1"/>
    <w:next w:val="Normal"/>
    <w:uiPriority w:val="39"/>
    <w:unhideWhenUsed/>
    <w:qFormat/>
    <w:rsid w:val="008819F3"/>
    <w:pPr>
      <w:outlineLvl w:val="9"/>
    </w:pPr>
  </w:style>
  <w:style w:type="paragraph" w:styleId="TOC1">
    <w:name w:val="toc 1"/>
    <w:basedOn w:val="Normal"/>
    <w:next w:val="Normal"/>
    <w:autoRedefine/>
    <w:uiPriority w:val="39"/>
    <w:unhideWhenUsed/>
    <w:rsid w:val="008819F3"/>
    <w:pPr>
      <w:spacing w:after="100"/>
    </w:pPr>
  </w:style>
  <w:style w:type="paragraph" w:styleId="ListParagraph">
    <w:name w:val="List Paragraph"/>
    <w:basedOn w:val="Normal"/>
    <w:uiPriority w:val="34"/>
    <w:qFormat/>
    <w:rsid w:val="008819F3"/>
    <w:pPr>
      <w:ind w:left="720"/>
      <w:contextualSpacing/>
    </w:pPr>
  </w:style>
  <w:style w:type="paragraph" w:styleId="TOC2">
    <w:name w:val="toc 2"/>
    <w:basedOn w:val="Normal"/>
    <w:next w:val="Normal"/>
    <w:autoRedefine/>
    <w:uiPriority w:val="39"/>
    <w:unhideWhenUsed/>
    <w:rsid w:val="00C467A1"/>
    <w:pPr>
      <w:spacing w:after="100"/>
      <w:ind w:left="200"/>
    </w:pPr>
  </w:style>
  <w:style w:type="character" w:styleId="UnresolvedMention">
    <w:name w:val="Unresolved Mention"/>
    <w:basedOn w:val="DefaultParagraphFont"/>
    <w:uiPriority w:val="99"/>
    <w:semiHidden/>
    <w:unhideWhenUsed/>
    <w:rsid w:val="000C116F"/>
    <w:rPr>
      <w:color w:val="605E5C"/>
      <w:shd w:val="clear" w:color="auto" w:fill="E1DFDD"/>
    </w:rPr>
  </w:style>
  <w:style w:type="paragraph" w:styleId="NormalWeb">
    <w:name w:val="Normal (Web)"/>
    <w:basedOn w:val="Normal"/>
    <w:uiPriority w:val="99"/>
    <w:unhideWhenUsed/>
    <w:rsid w:val="00DE0E30"/>
    <w:pPr>
      <w:spacing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161473">
      <w:bodyDiv w:val="1"/>
      <w:marLeft w:val="0"/>
      <w:marRight w:val="0"/>
      <w:marTop w:val="0"/>
      <w:marBottom w:val="0"/>
      <w:divBdr>
        <w:top w:val="none" w:sz="0" w:space="0" w:color="auto"/>
        <w:left w:val="none" w:sz="0" w:space="0" w:color="auto"/>
        <w:bottom w:val="none" w:sz="0" w:space="0" w:color="auto"/>
        <w:right w:val="none" w:sz="0" w:space="0" w:color="auto"/>
      </w:divBdr>
    </w:div>
    <w:div w:id="486821544">
      <w:bodyDiv w:val="1"/>
      <w:marLeft w:val="0"/>
      <w:marRight w:val="0"/>
      <w:marTop w:val="0"/>
      <w:marBottom w:val="0"/>
      <w:divBdr>
        <w:top w:val="none" w:sz="0" w:space="0" w:color="auto"/>
        <w:left w:val="none" w:sz="0" w:space="0" w:color="auto"/>
        <w:bottom w:val="none" w:sz="0" w:space="0" w:color="auto"/>
        <w:right w:val="none" w:sz="0" w:space="0" w:color="auto"/>
      </w:divBdr>
    </w:div>
    <w:div w:id="637607592">
      <w:bodyDiv w:val="1"/>
      <w:marLeft w:val="0"/>
      <w:marRight w:val="0"/>
      <w:marTop w:val="0"/>
      <w:marBottom w:val="0"/>
      <w:divBdr>
        <w:top w:val="none" w:sz="0" w:space="0" w:color="auto"/>
        <w:left w:val="none" w:sz="0" w:space="0" w:color="auto"/>
        <w:bottom w:val="none" w:sz="0" w:space="0" w:color="auto"/>
        <w:right w:val="none" w:sz="0" w:space="0" w:color="auto"/>
      </w:divBdr>
      <w:divsChild>
        <w:div w:id="1371108554">
          <w:marLeft w:val="0"/>
          <w:marRight w:val="0"/>
          <w:marTop w:val="0"/>
          <w:marBottom w:val="0"/>
          <w:divBdr>
            <w:top w:val="none" w:sz="0" w:space="0" w:color="auto"/>
            <w:left w:val="none" w:sz="0" w:space="0" w:color="auto"/>
            <w:bottom w:val="none" w:sz="0" w:space="0" w:color="auto"/>
            <w:right w:val="none" w:sz="0" w:space="0" w:color="auto"/>
          </w:divBdr>
          <w:divsChild>
            <w:div w:id="1965691103">
              <w:marLeft w:val="0"/>
              <w:marRight w:val="0"/>
              <w:marTop w:val="0"/>
              <w:marBottom w:val="0"/>
              <w:divBdr>
                <w:top w:val="none" w:sz="0" w:space="0" w:color="auto"/>
                <w:left w:val="none" w:sz="0" w:space="0" w:color="auto"/>
                <w:bottom w:val="none" w:sz="0" w:space="0" w:color="auto"/>
                <w:right w:val="none" w:sz="0" w:space="0" w:color="auto"/>
              </w:divBdr>
              <w:divsChild>
                <w:div w:id="171382932">
                  <w:marLeft w:val="0"/>
                  <w:marRight w:val="0"/>
                  <w:marTop w:val="0"/>
                  <w:marBottom w:val="0"/>
                  <w:divBdr>
                    <w:top w:val="none" w:sz="0" w:space="0" w:color="auto"/>
                    <w:left w:val="none" w:sz="0" w:space="0" w:color="auto"/>
                    <w:bottom w:val="none" w:sz="0" w:space="0" w:color="auto"/>
                    <w:right w:val="none" w:sz="0" w:space="0" w:color="auto"/>
                  </w:divBdr>
                  <w:divsChild>
                    <w:div w:id="1623074222">
                      <w:marLeft w:val="0"/>
                      <w:marRight w:val="0"/>
                      <w:marTop w:val="0"/>
                      <w:marBottom w:val="0"/>
                      <w:divBdr>
                        <w:top w:val="none" w:sz="0" w:space="0" w:color="auto"/>
                        <w:left w:val="none" w:sz="0" w:space="0" w:color="auto"/>
                        <w:bottom w:val="none" w:sz="0" w:space="0" w:color="auto"/>
                        <w:right w:val="none" w:sz="0" w:space="0" w:color="auto"/>
                      </w:divBdr>
                      <w:divsChild>
                        <w:div w:id="1655525314">
                          <w:marLeft w:val="0"/>
                          <w:marRight w:val="0"/>
                          <w:marTop w:val="0"/>
                          <w:marBottom w:val="0"/>
                          <w:divBdr>
                            <w:top w:val="none" w:sz="0" w:space="0" w:color="auto"/>
                            <w:left w:val="none" w:sz="0" w:space="0" w:color="auto"/>
                            <w:bottom w:val="none" w:sz="0" w:space="0" w:color="auto"/>
                            <w:right w:val="none" w:sz="0" w:space="0" w:color="auto"/>
                          </w:divBdr>
                          <w:divsChild>
                            <w:div w:id="4860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471079">
      <w:bodyDiv w:val="1"/>
      <w:marLeft w:val="0"/>
      <w:marRight w:val="0"/>
      <w:marTop w:val="0"/>
      <w:marBottom w:val="0"/>
      <w:divBdr>
        <w:top w:val="none" w:sz="0" w:space="0" w:color="auto"/>
        <w:left w:val="none" w:sz="0" w:space="0" w:color="auto"/>
        <w:bottom w:val="none" w:sz="0" w:space="0" w:color="auto"/>
        <w:right w:val="none" w:sz="0" w:space="0" w:color="auto"/>
      </w:divBdr>
    </w:div>
    <w:div w:id="192152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li-Hassan-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aSnvcU8prGk"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inkedin.com/in/ali-hassan-4b92b12b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anaAli17" TargetMode="External"/><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0CFBD3A870D4986912BD4067778A21A"/>
        <w:category>
          <w:name w:val="General"/>
          <w:gallery w:val="placeholder"/>
        </w:category>
        <w:types>
          <w:type w:val="bbPlcHdr"/>
        </w:types>
        <w:behaviors>
          <w:behavior w:val="content"/>
        </w:behaviors>
        <w:guid w:val="{D5986A93-75DC-48DC-89E0-33ED74D17D00}"/>
      </w:docPartPr>
      <w:docPartBody>
        <w:p w:rsidR="003D5B11" w:rsidRDefault="000B4545" w:rsidP="000B4545">
          <w:pPr>
            <w:pStyle w:val="C0CFBD3A870D4986912BD4067778A21A"/>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11973545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545"/>
    <w:rsid w:val="00017298"/>
    <w:rsid w:val="000B4545"/>
    <w:rsid w:val="002120E6"/>
    <w:rsid w:val="00242953"/>
    <w:rsid w:val="003D5B11"/>
    <w:rsid w:val="003E6508"/>
    <w:rsid w:val="00EC7573"/>
    <w:rsid w:val="00FA279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C0CFBD3A870D4986912BD4067778A21A">
    <w:name w:val="C0CFBD3A870D4986912BD4067778A21A"/>
    <w:rsid w:val="000B45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53760-1A04-4440-B294-25CF2B8F9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2428</TotalTime>
  <Pages>16</Pages>
  <Words>1577</Words>
  <Characters>8991</Characters>
  <Application>Microsoft Office Word</Application>
  <DocSecurity>0</DocSecurity>
  <Lines>74</Lines>
  <Paragraphs>21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Abstract</vt:lpstr>
      <vt:lpstr>    Introduction</vt:lpstr>
      <vt:lpstr>    Step by step explanation of the code</vt:lpstr>
      <vt:lpstr>    Evaluation</vt:lpstr>
      <vt:lpstr>    Conclusion</vt:lpstr>
      <vt:lpstr>    refrences and links</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01-134241-043</cp:lastModifiedBy>
  <cp:revision>10</cp:revision>
  <dcterms:created xsi:type="dcterms:W3CDTF">2024-05-16T07:39:00Z</dcterms:created>
  <dcterms:modified xsi:type="dcterms:W3CDTF">2024-05-23T14:49:00Z</dcterms:modified>
</cp:coreProperties>
</file>